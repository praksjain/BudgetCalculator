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B7369" w14:textId="5573A248" w:rsidR="006C1640" w:rsidRDefault="006C1640" w:rsidP="007D7059">
      <w:pPr>
        <w:pStyle w:val="Title"/>
        <w:ind w:right="-144"/>
        <w:rPr>
          <w:rFonts w:hint="eastAsia"/>
        </w:rPr>
      </w:pPr>
      <w:r>
        <w:t xml:space="preserve">Sourcing </w:t>
      </w:r>
      <w:r w:rsidR="001E4DEA">
        <w:t>Case Summary</w:t>
      </w:r>
    </w:p>
    <w:p w14:paraId="5F375F28" w14:textId="77777777" w:rsidR="005C5FC4" w:rsidRPr="005C5FC4" w:rsidRDefault="005C5FC4" w:rsidP="005C5FC4">
      <w:pPr>
        <w:pStyle w:val="NoSpacing"/>
        <w:rPr>
          <w:lang w:val="en-US"/>
        </w:rPr>
      </w:pPr>
    </w:p>
    <w:tbl>
      <w:tblPr>
        <w:tblStyle w:val="TableGrid"/>
        <w:tblW w:w="1026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410"/>
        <w:gridCol w:w="2835"/>
        <w:gridCol w:w="2268"/>
        <w:gridCol w:w="2750"/>
      </w:tblGrid>
      <w:tr w:rsidR="005B60A7" w:rsidRPr="00216C69" w14:paraId="0EC3AE97" w14:textId="77777777" w:rsidTr="00484C77">
        <w:tc>
          <w:tcPr>
            <w:tcW w:w="2410" w:type="dxa"/>
            <w:shd w:val="clear" w:color="auto" w:fill="F4F4F4"/>
            <w:tcMar>
              <w:top w:w="142" w:type="dxa"/>
            </w:tcMar>
          </w:tcPr>
          <w:p w14:paraId="6A4A5D77" w14:textId="77777777" w:rsidR="005B60A7" w:rsidRPr="00B23829" w:rsidRDefault="006C1640">
            <w:pPr>
              <w:rPr>
                <w:rStyle w:val="IntenseEmphasis"/>
              </w:rPr>
            </w:pPr>
            <w:r>
              <w:rPr>
                <w:rStyle w:val="IntenseEmphasis"/>
              </w:rPr>
              <w:t>Sequential #</w:t>
            </w:r>
            <w:r w:rsidR="005B60A7" w:rsidRPr="00B23829">
              <w:rPr>
                <w:rStyle w:val="IntenseEmphasis"/>
              </w:rPr>
              <w:t>:</w:t>
            </w:r>
          </w:p>
        </w:tc>
        <w:sdt>
          <w:sdtPr>
            <w:rPr>
              <w:color w:val="auto"/>
            </w:rPr>
            <w:id w:val="621811530"/>
            <w:placeholder>
              <w:docPart w:val="DBDA32AB328E47C6A70E109BDF8C4163"/>
            </w:placeholder>
            <w:showingPlcHdr/>
            <w:text w:multiLine="1"/>
          </w:sdtPr>
          <w:sdtEndPr>
            <w:rPr>
              <w:rStyle w:val="PlaceholderText"/>
            </w:rPr>
          </w:sdtEndPr>
          <w:sdtContent>
            <w:tc>
              <w:tcPr>
                <w:tcW w:w="2835" w:type="dxa"/>
                <w:shd w:val="clear" w:color="auto" w:fill="auto"/>
                <w:tcMar>
                  <w:top w:w="142" w:type="dxa"/>
                </w:tcMar>
              </w:tcPr>
              <w:p w14:paraId="41F09990" w14:textId="77777777" w:rsidR="005B60A7" w:rsidRPr="00216C69" w:rsidRDefault="003B4DF9" w:rsidP="006C1640">
                <w:r>
                  <w:rPr>
                    <w:rStyle w:val="PlaceholderText"/>
                  </w:rPr>
                  <w:t>#</w:t>
                </w:r>
                <w:r w:rsidR="006C1640">
                  <w:rPr>
                    <w:rStyle w:val="PlaceholderText"/>
                    <w:color w:val="auto"/>
                  </w:rPr>
                  <w:t>/YY BU Technology</w:t>
                </w:r>
              </w:p>
            </w:tc>
          </w:sdtContent>
        </w:sdt>
        <w:tc>
          <w:tcPr>
            <w:tcW w:w="2268" w:type="dxa"/>
            <w:shd w:val="clear" w:color="auto" w:fill="F4F4F4"/>
            <w:tcMar>
              <w:top w:w="142" w:type="dxa"/>
              <w:left w:w="85" w:type="dxa"/>
            </w:tcMar>
          </w:tcPr>
          <w:p w14:paraId="46400267" w14:textId="77777777" w:rsidR="005B60A7" w:rsidRPr="00B23829" w:rsidRDefault="007E33D4">
            <w:pPr>
              <w:rPr>
                <w:rStyle w:val="IntenseEmphasis"/>
              </w:rPr>
            </w:pPr>
            <w:r w:rsidRPr="00194499">
              <w:rPr>
                <w:rStyle w:val="IntenseEmphasis"/>
              </w:rPr>
              <w:t>Business Unit</w:t>
            </w:r>
            <w:r w:rsidR="00F1152E" w:rsidRPr="00194499">
              <w:rPr>
                <w:rStyle w:val="IntenseEmphasis"/>
              </w:rPr>
              <w:t>:</w:t>
            </w:r>
          </w:p>
        </w:tc>
        <w:sdt>
          <w:sdtPr>
            <w:rPr>
              <w:color w:val="auto"/>
            </w:rPr>
            <w:id w:val="-1075281887"/>
            <w:placeholder>
              <w:docPart w:val="6BABC50068D24117B775DAD520C3109E"/>
            </w:placeholder>
            <w:text w:multiLine="1"/>
          </w:sdtPr>
          <w:sdtEndPr/>
          <w:sdtContent>
            <w:tc>
              <w:tcPr>
                <w:tcW w:w="2750" w:type="dxa"/>
                <w:shd w:val="clear" w:color="auto" w:fill="auto"/>
                <w:tcMar>
                  <w:top w:w="142" w:type="dxa"/>
                </w:tcMar>
              </w:tcPr>
              <w:p w14:paraId="20A90223" w14:textId="57393F98" w:rsidR="005B60A7" w:rsidRPr="00216C69" w:rsidRDefault="00334B50" w:rsidP="007E33D4">
                <w:r>
                  <w:rPr>
                    <w:color w:val="auto"/>
                  </w:rPr>
                  <w:t>MMG</w:t>
                </w:r>
              </w:p>
            </w:tc>
          </w:sdtContent>
        </w:sdt>
      </w:tr>
      <w:tr w:rsidR="00B23829" w:rsidRPr="00216C69" w14:paraId="420CB760" w14:textId="77777777" w:rsidTr="00484C77">
        <w:tc>
          <w:tcPr>
            <w:tcW w:w="2410" w:type="dxa"/>
            <w:shd w:val="clear" w:color="auto" w:fill="F4F4F4"/>
            <w:tcMar>
              <w:top w:w="142" w:type="dxa"/>
            </w:tcMar>
          </w:tcPr>
          <w:p w14:paraId="040DA157" w14:textId="77777777" w:rsidR="00AC5FB7" w:rsidRPr="00B23829" w:rsidRDefault="007E33D4" w:rsidP="007E33D4">
            <w:pPr>
              <w:rPr>
                <w:rStyle w:val="IntenseEmphasis"/>
              </w:rPr>
            </w:pPr>
            <w:r w:rsidRPr="00194499">
              <w:rPr>
                <w:rStyle w:val="IntenseEmphasis"/>
              </w:rPr>
              <w:t>BU contact:</w:t>
            </w:r>
          </w:p>
        </w:tc>
        <w:sdt>
          <w:sdtPr>
            <w:rPr>
              <w:color w:val="auto"/>
            </w:rPr>
            <w:id w:val="-835847661"/>
            <w:placeholder>
              <w:docPart w:val="535A709A49D74C8BB4D3036D93AFB24D"/>
            </w:placeholder>
            <w:text w:multiLine="1"/>
          </w:sdtPr>
          <w:sdtEndPr>
            <w:rPr>
              <w:rStyle w:val="PlaceholderText"/>
            </w:rPr>
          </w:sdtEndPr>
          <w:sdtContent>
            <w:tc>
              <w:tcPr>
                <w:tcW w:w="2835" w:type="dxa"/>
                <w:shd w:val="clear" w:color="auto" w:fill="auto"/>
                <w:tcMar>
                  <w:top w:w="142" w:type="dxa"/>
                </w:tcMar>
              </w:tcPr>
              <w:p w14:paraId="19F328DA" w14:textId="5BEBA7C4" w:rsidR="00AC5FB7" w:rsidRPr="003B4DF9" w:rsidRDefault="00B406A8" w:rsidP="00332412">
                <w:r>
                  <w:rPr>
                    <w:color w:val="auto"/>
                  </w:rPr>
                  <w:t>Stefan Siever</w:t>
                </w:r>
              </w:p>
            </w:tc>
          </w:sdtContent>
        </w:sdt>
        <w:tc>
          <w:tcPr>
            <w:tcW w:w="2268" w:type="dxa"/>
            <w:shd w:val="clear" w:color="auto" w:fill="F4F4F4"/>
            <w:tcMar>
              <w:top w:w="142" w:type="dxa"/>
              <w:left w:w="85" w:type="dxa"/>
            </w:tcMar>
          </w:tcPr>
          <w:p w14:paraId="2072E70C" w14:textId="205E9CC7" w:rsidR="00AC5FB7" w:rsidRPr="00B23829" w:rsidRDefault="00484C77" w:rsidP="00484C77">
            <w:pPr>
              <w:rPr>
                <w:rStyle w:val="IntenseEmphasis"/>
              </w:rPr>
            </w:pPr>
            <w:r>
              <w:rPr>
                <w:rStyle w:val="IntenseEmphasis"/>
              </w:rPr>
              <w:t>GI/</w:t>
            </w:r>
            <w:r w:rsidR="002434DF">
              <w:rPr>
                <w:rStyle w:val="IntenseEmphasis"/>
              </w:rPr>
              <w:t>TS</w:t>
            </w:r>
            <w:r w:rsidR="007E33D4">
              <w:rPr>
                <w:rStyle w:val="IntenseEmphasis"/>
              </w:rPr>
              <w:t xml:space="preserve"> contact:</w:t>
            </w:r>
          </w:p>
        </w:tc>
        <w:sdt>
          <w:sdtPr>
            <w:rPr>
              <w:color w:val="auto"/>
            </w:rPr>
            <w:id w:val="-1004818970"/>
            <w:placeholder>
              <w:docPart w:val="4FEA88255E8442B5B550C63BA7349BD8"/>
            </w:placeholder>
            <w:text w:multiLine="1"/>
          </w:sdtPr>
          <w:sdtEndPr>
            <w:rPr>
              <w:rStyle w:val="PlaceholderText"/>
            </w:rPr>
          </w:sdtEndPr>
          <w:sdtContent>
            <w:tc>
              <w:tcPr>
                <w:tcW w:w="2750" w:type="dxa"/>
                <w:shd w:val="clear" w:color="auto" w:fill="auto"/>
                <w:tcMar>
                  <w:top w:w="142" w:type="dxa"/>
                </w:tcMar>
              </w:tcPr>
              <w:p w14:paraId="73168582" w14:textId="2F24C4DC" w:rsidR="00AC5FB7" w:rsidRPr="00216C69" w:rsidRDefault="00334B50" w:rsidP="00332412">
                <w:r>
                  <w:rPr>
                    <w:color w:val="auto"/>
                  </w:rPr>
                  <w:t>Steffen Seibert</w:t>
                </w:r>
              </w:p>
            </w:tc>
          </w:sdtContent>
        </w:sdt>
      </w:tr>
      <w:tr w:rsidR="00484C77" w:rsidRPr="00216C69" w14:paraId="3BA910A7" w14:textId="77777777" w:rsidTr="00484C77">
        <w:tc>
          <w:tcPr>
            <w:tcW w:w="2410" w:type="dxa"/>
            <w:shd w:val="clear" w:color="auto" w:fill="F4F4F4"/>
            <w:tcMar>
              <w:top w:w="142" w:type="dxa"/>
            </w:tcMar>
          </w:tcPr>
          <w:p w14:paraId="7CE3AE1F" w14:textId="77777777" w:rsidR="00484C77" w:rsidRPr="00B23829" w:rsidRDefault="00484C77">
            <w:pPr>
              <w:rPr>
                <w:rStyle w:val="IntenseEmphasis"/>
              </w:rPr>
            </w:pPr>
            <w:r>
              <w:rPr>
                <w:rStyle w:val="IntenseEmphasis"/>
              </w:rPr>
              <w:t>GI/SP contact:</w:t>
            </w:r>
          </w:p>
        </w:tc>
        <w:sdt>
          <w:sdtPr>
            <w:rPr>
              <w:color w:val="auto"/>
            </w:rPr>
            <w:id w:val="1252863594"/>
            <w:placeholder>
              <w:docPart w:val="677CB4B82A99490687F20AED8AFFB17B"/>
            </w:placeholder>
            <w:showingPlcHdr/>
            <w:text w:multiLine="1"/>
          </w:sdtPr>
          <w:sdtEndPr>
            <w:rPr>
              <w:rStyle w:val="PlaceholderText"/>
            </w:rPr>
          </w:sdtEndPr>
          <w:sdtContent>
            <w:tc>
              <w:tcPr>
                <w:tcW w:w="2835" w:type="dxa"/>
                <w:shd w:val="clear" w:color="auto" w:fill="auto"/>
                <w:tcMar>
                  <w:top w:w="142" w:type="dxa"/>
                </w:tcMar>
              </w:tcPr>
              <w:p w14:paraId="459BC9B5" w14:textId="77777777" w:rsidR="00484C77" w:rsidRPr="003B4DF9" w:rsidRDefault="00484C77">
                <w:r>
                  <w:rPr>
                    <w:rStyle w:val="PlaceholderText"/>
                    <w:color w:val="auto"/>
                  </w:rPr>
                  <w:t>First and second name</w:t>
                </w:r>
              </w:p>
            </w:tc>
          </w:sdtContent>
        </w:sdt>
        <w:tc>
          <w:tcPr>
            <w:tcW w:w="2268" w:type="dxa"/>
            <w:shd w:val="clear" w:color="auto" w:fill="F4F4F4"/>
            <w:tcMar>
              <w:top w:w="142" w:type="dxa"/>
              <w:left w:w="85" w:type="dxa"/>
            </w:tcMar>
          </w:tcPr>
          <w:p w14:paraId="0495F4B5" w14:textId="77777777" w:rsidR="00484C77" w:rsidRPr="00194499" w:rsidRDefault="00484C77">
            <w:pPr>
              <w:rPr>
                <w:rStyle w:val="IntenseEmphasis"/>
              </w:rPr>
            </w:pPr>
            <w:r w:rsidRPr="00194499">
              <w:rPr>
                <w:rStyle w:val="IntenseEmphasis"/>
              </w:rPr>
              <w:t>Architecture contact:</w:t>
            </w:r>
          </w:p>
        </w:tc>
        <w:sdt>
          <w:sdtPr>
            <w:rPr>
              <w:color w:val="auto"/>
            </w:rPr>
            <w:id w:val="-139882790"/>
            <w:placeholder>
              <w:docPart w:val="A022DA88958F40139032F06B36635429"/>
            </w:placeholder>
            <w:text w:multiLine="1"/>
          </w:sdtPr>
          <w:sdtEndPr>
            <w:rPr>
              <w:rStyle w:val="PlaceholderText"/>
            </w:rPr>
          </w:sdtEndPr>
          <w:sdtContent>
            <w:tc>
              <w:tcPr>
                <w:tcW w:w="2750" w:type="dxa"/>
                <w:shd w:val="clear" w:color="auto" w:fill="auto"/>
                <w:tcMar>
                  <w:top w:w="142" w:type="dxa"/>
                </w:tcMar>
              </w:tcPr>
              <w:p w14:paraId="07D96FF7" w14:textId="76C4AB6E" w:rsidR="00484C77" w:rsidRPr="00216C69" w:rsidRDefault="00B406A8">
                <w:r>
                  <w:rPr>
                    <w:color w:val="auto"/>
                  </w:rPr>
                  <w:t>Steffen Boller</w:t>
                </w:r>
              </w:p>
            </w:tc>
          </w:sdtContent>
        </w:sdt>
      </w:tr>
      <w:tr w:rsidR="007E33D4" w:rsidRPr="00216C69" w14:paraId="73B9CE06" w14:textId="77777777" w:rsidTr="00484C77">
        <w:tc>
          <w:tcPr>
            <w:tcW w:w="2410" w:type="dxa"/>
            <w:shd w:val="clear" w:color="auto" w:fill="F4F4F4"/>
            <w:tcMar>
              <w:top w:w="142" w:type="dxa"/>
            </w:tcMar>
          </w:tcPr>
          <w:p w14:paraId="5FF099CD" w14:textId="77777777" w:rsidR="007E33D4" w:rsidRDefault="00484C77" w:rsidP="007E33D4">
            <w:pPr>
              <w:rPr>
                <w:rStyle w:val="IntenseEmphasis"/>
              </w:rPr>
            </w:pPr>
            <w:r>
              <w:rPr>
                <w:rStyle w:val="IntenseEmphasis"/>
              </w:rPr>
              <w:t>Initial date of request:</w:t>
            </w:r>
          </w:p>
        </w:tc>
        <w:sdt>
          <w:sdtPr>
            <w:id w:val="-662010579"/>
            <w:placeholder>
              <w:docPart w:val="C2AFC3C4282B43249C668DA6BB55C6D0"/>
            </w:placeholder>
            <w:text w:multiLine="1"/>
          </w:sdtPr>
          <w:sdtEndPr/>
          <w:sdtContent>
            <w:tc>
              <w:tcPr>
                <w:tcW w:w="2835" w:type="dxa"/>
                <w:shd w:val="clear" w:color="auto" w:fill="auto"/>
                <w:tcMar>
                  <w:top w:w="142" w:type="dxa"/>
                </w:tcMar>
              </w:tcPr>
              <w:p w14:paraId="2C494416" w14:textId="56648590" w:rsidR="007E33D4" w:rsidRDefault="00334B50" w:rsidP="007E33D4">
                <w:r>
                  <w:t>25.03.2025</w:t>
                </w:r>
              </w:p>
            </w:tc>
          </w:sdtContent>
        </w:sdt>
        <w:tc>
          <w:tcPr>
            <w:tcW w:w="2268" w:type="dxa"/>
            <w:shd w:val="clear" w:color="auto" w:fill="F4F4F4"/>
            <w:tcMar>
              <w:top w:w="142" w:type="dxa"/>
              <w:left w:w="85" w:type="dxa"/>
            </w:tcMar>
          </w:tcPr>
          <w:p w14:paraId="11C5C814" w14:textId="77777777" w:rsidR="007E33D4" w:rsidRDefault="007E33D4" w:rsidP="006C1640">
            <w:pPr>
              <w:rPr>
                <w:rStyle w:val="IntenseEmphasis"/>
              </w:rPr>
            </w:pPr>
          </w:p>
        </w:tc>
        <w:tc>
          <w:tcPr>
            <w:tcW w:w="2750" w:type="dxa"/>
            <w:shd w:val="clear" w:color="auto" w:fill="auto"/>
            <w:tcMar>
              <w:top w:w="142" w:type="dxa"/>
            </w:tcMar>
          </w:tcPr>
          <w:p w14:paraId="6B9950B3" w14:textId="77777777" w:rsidR="007E33D4" w:rsidRDefault="007E33D4" w:rsidP="007E33D4"/>
        </w:tc>
      </w:tr>
    </w:tbl>
    <w:p w14:paraId="3A21A4B5" w14:textId="77777777" w:rsidR="003000ED" w:rsidRPr="003000ED" w:rsidRDefault="003000ED" w:rsidP="00316DDD">
      <w:pPr>
        <w:pStyle w:val="Title"/>
        <w:spacing w:line="120" w:lineRule="auto"/>
        <w:rPr>
          <w:rFonts w:hint="eastAsia"/>
          <w:sz w:val="16"/>
          <w:szCs w:val="16"/>
        </w:rPr>
      </w:pPr>
    </w:p>
    <w:p w14:paraId="37B87637" w14:textId="77777777" w:rsidR="00314C8C" w:rsidRDefault="00314C8C" w:rsidP="005C5FC4">
      <w:pPr>
        <w:pStyle w:val="Title"/>
        <w:rPr>
          <w:rFonts w:hint="eastAsia"/>
        </w:rPr>
      </w:pPr>
    </w:p>
    <w:p w14:paraId="3A9BFA3E" w14:textId="77777777" w:rsidR="005C5FC4" w:rsidRDefault="007F1CB7" w:rsidP="005C5FC4">
      <w:pPr>
        <w:pStyle w:val="Title"/>
        <w:rPr>
          <w:rFonts w:hint="eastAsia"/>
        </w:rPr>
      </w:pPr>
      <w:r>
        <w:t>Overview</w:t>
      </w:r>
    </w:p>
    <w:p w14:paraId="0CDBE356" w14:textId="77777777" w:rsidR="005C5FC4" w:rsidRDefault="005C5FC4" w:rsidP="000D386C">
      <w:pPr>
        <w:pStyle w:val="NoSpacing"/>
        <w:rPr>
          <w:lang w:val="en-US"/>
        </w:rPr>
      </w:pPr>
    </w:p>
    <w:p w14:paraId="6AAD004E" w14:textId="77777777" w:rsidR="007F1CB7" w:rsidRPr="005B2F64" w:rsidRDefault="00D46277" w:rsidP="007F1CB7">
      <w:pPr>
        <w:pStyle w:val="NoSpacing"/>
        <w:rPr>
          <w:rStyle w:val="IntenseEmphasis"/>
          <w:sz w:val="26"/>
          <w:lang w:val="en-US"/>
        </w:rPr>
      </w:pPr>
      <w:r>
        <w:rPr>
          <w:rStyle w:val="IntenseEmphasis"/>
          <w:sz w:val="26"/>
          <w:lang w:val="en-US"/>
        </w:rPr>
        <w:t>Internal</w:t>
      </w:r>
      <w:r w:rsidR="007F1CB7" w:rsidRPr="005B2F64">
        <w:rPr>
          <w:rStyle w:val="IntenseEmphasis"/>
          <w:sz w:val="26"/>
          <w:lang w:val="en-US"/>
        </w:rPr>
        <w:t xml:space="preserve"> IT </w:t>
      </w:r>
      <w:r>
        <w:rPr>
          <w:rStyle w:val="IntenseEmphasis"/>
          <w:sz w:val="26"/>
          <w:lang w:val="en-US"/>
        </w:rPr>
        <w:t xml:space="preserve">partner </w:t>
      </w:r>
      <w:r w:rsidR="007F1CB7" w:rsidRPr="005B2F64">
        <w:rPr>
          <w:rStyle w:val="IntenseEmphasis"/>
          <w:sz w:val="26"/>
          <w:lang w:val="en-US"/>
        </w:rPr>
        <w:t>status:</w:t>
      </w:r>
    </w:p>
    <w:tbl>
      <w:tblPr>
        <w:tblStyle w:val="TableGrid"/>
        <w:tblW w:w="10182"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545"/>
        <w:gridCol w:w="2545"/>
        <w:gridCol w:w="2546"/>
        <w:gridCol w:w="2546"/>
      </w:tblGrid>
      <w:tr w:rsidR="009D514D" w:rsidRPr="00FA72A4" w14:paraId="21340019" w14:textId="77777777" w:rsidTr="009D514D">
        <w:trPr>
          <w:trHeight w:val="234"/>
        </w:trPr>
        <w:sdt>
          <w:sdtPr>
            <w:rPr>
              <w:sz w:val="20"/>
            </w:rPr>
            <w:id w:val="1596048456"/>
            <w:placeholder>
              <w:docPart w:val="EB1C9C41F9B846A489E497F70C9DF1D0"/>
            </w:placeholde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5" w:type="dxa"/>
                <w:shd w:val="clear" w:color="auto" w:fill="auto"/>
                <w:tcMar>
                  <w:top w:w="142" w:type="dxa"/>
                </w:tcMar>
              </w:tcPr>
              <w:p w14:paraId="09F194AB" w14:textId="6663486C" w:rsidR="009D514D" w:rsidRPr="00253CBF" w:rsidRDefault="00F159C7" w:rsidP="00253CBF">
                <w:pPr>
                  <w:jc w:val="center"/>
                  <w:rPr>
                    <w:b/>
                    <w:bCs/>
                    <w:iCs/>
                    <w:color w:val="05164D" w:themeColor="text2"/>
                    <w:lang w:val="de-DE"/>
                  </w:rPr>
                </w:pPr>
                <w:r>
                  <w:rPr>
                    <w:sz w:val="20"/>
                  </w:rPr>
                  <w:t>Not involved</w:t>
                </w:r>
              </w:p>
            </w:tc>
          </w:sdtContent>
        </w:sdt>
        <w:sdt>
          <w:sdtPr>
            <w:rPr>
              <w:sz w:val="20"/>
            </w:rPr>
            <w:id w:val="-434835253"/>
            <w:placeholder>
              <w:docPart w:val="7A5CB5C5E39145559C51C84199E74B02"/>
            </w:placeholde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5" w:type="dxa"/>
                <w:shd w:val="clear" w:color="auto" w:fill="auto"/>
              </w:tcPr>
              <w:p w14:paraId="13E11FEB" w14:textId="48223351" w:rsidR="009D514D" w:rsidRPr="009D514D" w:rsidRDefault="00F159C7" w:rsidP="00253CBF">
                <w:pPr>
                  <w:jc w:val="center"/>
                  <w:rPr>
                    <w:sz w:val="20"/>
                    <w:lang w:val="de-DE"/>
                  </w:rPr>
                </w:pPr>
                <w:r>
                  <w:rPr>
                    <w:sz w:val="20"/>
                  </w:rPr>
                  <w:t>Not involved</w:t>
                </w:r>
              </w:p>
            </w:tc>
          </w:sdtContent>
        </w:sdt>
        <w:sdt>
          <w:sdtPr>
            <w:rPr>
              <w:sz w:val="20"/>
            </w:rPr>
            <w:id w:val="356324561"/>
            <w:placeholder>
              <w:docPart w:val="4F7E6FED05E5461FAC813D25D1F87E52"/>
            </w:placeholder>
            <w:showingPlcHd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6" w:type="dxa"/>
                <w:shd w:val="clear" w:color="auto" w:fill="auto"/>
              </w:tcPr>
              <w:p w14:paraId="3E922BE6" w14:textId="77777777" w:rsidR="009D514D" w:rsidRPr="009D514D" w:rsidRDefault="009D514D" w:rsidP="00253CBF">
                <w:pPr>
                  <w:jc w:val="center"/>
                  <w:rPr>
                    <w:sz w:val="20"/>
                    <w:lang w:val="de-DE"/>
                  </w:rPr>
                </w:pPr>
                <w:r w:rsidRPr="009D514D">
                  <w:rPr>
                    <w:rStyle w:val="PlaceholderText"/>
                    <w:sz w:val="20"/>
                    <w:lang w:val="de-DE"/>
                  </w:rPr>
                  <w:t>Wählen Sie ein Element aus.</w:t>
                </w:r>
              </w:p>
            </w:tc>
          </w:sdtContent>
        </w:sdt>
        <w:sdt>
          <w:sdtPr>
            <w:rPr>
              <w:sz w:val="20"/>
            </w:rPr>
            <w:id w:val="435955513"/>
            <w:placeholder>
              <w:docPart w:val="DF8E6CCFDA6B4DE48B2287BD73C52DCC"/>
            </w:placeholder>
            <w:showingPlcHd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6" w:type="dxa"/>
              </w:tcPr>
              <w:p w14:paraId="08AAF2DF" w14:textId="77777777" w:rsidR="009D514D" w:rsidRPr="009D514D" w:rsidRDefault="009D514D" w:rsidP="00253CBF">
                <w:pPr>
                  <w:jc w:val="center"/>
                  <w:rPr>
                    <w:sz w:val="20"/>
                    <w:lang w:val="de-DE"/>
                  </w:rPr>
                </w:pPr>
                <w:r w:rsidRPr="009D514D">
                  <w:rPr>
                    <w:rStyle w:val="PlaceholderText"/>
                    <w:sz w:val="20"/>
                    <w:lang w:val="de-DE"/>
                  </w:rPr>
                  <w:t>Wählen Sie ein Element aus.</w:t>
                </w:r>
              </w:p>
            </w:tc>
          </w:sdtContent>
        </w:sdt>
      </w:tr>
      <w:tr w:rsidR="009D514D" w:rsidRPr="00216C69" w14:paraId="25FC5735" w14:textId="77777777" w:rsidTr="009D514D">
        <w:trPr>
          <w:trHeight w:val="233"/>
        </w:trPr>
        <w:tc>
          <w:tcPr>
            <w:tcW w:w="2545" w:type="dxa"/>
            <w:shd w:val="clear" w:color="auto" w:fill="F4F4F4"/>
            <w:tcMar>
              <w:top w:w="142" w:type="dxa"/>
            </w:tcMar>
          </w:tcPr>
          <w:p w14:paraId="62F48391" w14:textId="77777777" w:rsidR="009D514D" w:rsidRDefault="009D514D">
            <w:pPr>
              <w:jc w:val="center"/>
              <w:rPr>
                <w:rStyle w:val="IntenseEmphasis"/>
              </w:rPr>
            </w:pPr>
            <w:r>
              <w:rPr>
                <w:rStyle w:val="IntenseEmphasis"/>
              </w:rPr>
              <w:t>LHIND</w:t>
            </w:r>
          </w:p>
        </w:tc>
        <w:tc>
          <w:tcPr>
            <w:tcW w:w="2545" w:type="dxa"/>
            <w:shd w:val="clear" w:color="auto" w:fill="F4F4F4"/>
          </w:tcPr>
          <w:p w14:paraId="59682C43" w14:textId="77777777" w:rsidR="009D514D" w:rsidRDefault="009D514D">
            <w:pPr>
              <w:jc w:val="center"/>
              <w:rPr>
                <w:rStyle w:val="IntenseEmphasis"/>
              </w:rPr>
            </w:pPr>
            <w:bookmarkStart w:id="0" w:name="OLE_LINK1"/>
            <w:r>
              <w:rPr>
                <w:rStyle w:val="IntenseEmphasis"/>
              </w:rPr>
              <w:t>LSY</w:t>
            </w:r>
            <w:bookmarkEnd w:id="0"/>
          </w:p>
        </w:tc>
        <w:tc>
          <w:tcPr>
            <w:tcW w:w="2546" w:type="dxa"/>
            <w:shd w:val="clear" w:color="auto" w:fill="F4F4F4"/>
          </w:tcPr>
          <w:p w14:paraId="0C76F756" w14:textId="77777777" w:rsidR="009D514D" w:rsidRPr="00673B70" w:rsidRDefault="009D514D">
            <w:pPr>
              <w:jc w:val="center"/>
              <w:rPr>
                <w:rStyle w:val="IntenseEmphasis"/>
                <w:strike/>
              </w:rPr>
            </w:pPr>
            <w:r w:rsidRPr="00673B70">
              <w:rPr>
                <w:rStyle w:val="IntenseEmphasis"/>
                <w:strike/>
              </w:rPr>
              <w:t>ZeroG</w:t>
            </w:r>
            <w:r w:rsidR="00673B70">
              <w:rPr>
                <w:rStyle w:val="IntenseEmphasis"/>
                <w:strike/>
              </w:rPr>
              <w:t xml:space="preserve"> (via LSY)</w:t>
            </w:r>
          </w:p>
        </w:tc>
        <w:tc>
          <w:tcPr>
            <w:tcW w:w="2546" w:type="dxa"/>
            <w:shd w:val="clear" w:color="auto" w:fill="F4F4F4"/>
          </w:tcPr>
          <w:p w14:paraId="4AFB4E6C" w14:textId="77777777" w:rsidR="009D514D" w:rsidRPr="005C3C4F" w:rsidRDefault="009D514D">
            <w:pPr>
              <w:jc w:val="center"/>
              <w:rPr>
                <w:rStyle w:val="IntenseEmphasis"/>
                <w:strike/>
                <w:w w:val="90"/>
              </w:rPr>
            </w:pPr>
            <w:r w:rsidRPr="005C3C4F">
              <w:rPr>
                <w:rStyle w:val="IntenseEmphasis"/>
                <w:strike/>
                <w:w w:val="90"/>
              </w:rPr>
              <w:t>Digital Delivery Lab</w:t>
            </w:r>
            <w:r w:rsidR="00C82539" w:rsidRPr="005C3C4F">
              <w:rPr>
                <w:rStyle w:val="IntenseEmphasis"/>
                <w:strike/>
                <w:w w:val="90"/>
              </w:rPr>
              <w:t xml:space="preserve"> </w:t>
            </w:r>
            <w:r w:rsidR="00C82539" w:rsidRPr="005C3C4F">
              <w:rPr>
                <w:rStyle w:val="IntenseEmphasis"/>
                <w:b w:val="0"/>
                <w:strike/>
                <w:w w:val="90"/>
              </w:rPr>
              <w:t>(HI only)</w:t>
            </w:r>
          </w:p>
        </w:tc>
      </w:tr>
    </w:tbl>
    <w:p w14:paraId="5CAA5B27" w14:textId="77777777" w:rsidR="005B2F64" w:rsidRDefault="005B2F64" w:rsidP="007F1CB7">
      <w:pPr>
        <w:pStyle w:val="NoSpacing"/>
        <w:rPr>
          <w:lang w:val="en-US"/>
        </w:rPr>
      </w:pPr>
    </w:p>
    <w:p w14:paraId="0E77CB47" w14:textId="77777777" w:rsidR="00D46277" w:rsidRPr="005B2F64" w:rsidRDefault="00D46277" w:rsidP="00D46277">
      <w:pPr>
        <w:pStyle w:val="NoSpacing"/>
        <w:rPr>
          <w:rStyle w:val="IntenseEmphasis"/>
          <w:sz w:val="26"/>
          <w:lang w:val="en-US"/>
        </w:rPr>
      </w:pPr>
      <w:r>
        <w:rPr>
          <w:rStyle w:val="IntenseEmphasis"/>
          <w:sz w:val="26"/>
          <w:lang w:val="en-US"/>
        </w:rPr>
        <w:t xml:space="preserve">Preferred vendor </w:t>
      </w:r>
      <w:r w:rsidRPr="005B2F64">
        <w:rPr>
          <w:rStyle w:val="IntenseEmphasis"/>
          <w:sz w:val="26"/>
          <w:lang w:val="en-US"/>
        </w:rPr>
        <w:t>status:</w:t>
      </w:r>
    </w:p>
    <w:tbl>
      <w:tblPr>
        <w:tblStyle w:val="TableGrid"/>
        <w:tblW w:w="7636"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545"/>
        <w:gridCol w:w="2545"/>
        <w:gridCol w:w="2546"/>
      </w:tblGrid>
      <w:tr w:rsidR="00D46277" w:rsidRPr="00F159C7" w14:paraId="7C13F0E1" w14:textId="77777777" w:rsidTr="00D46277">
        <w:trPr>
          <w:trHeight w:val="234"/>
        </w:trPr>
        <w:sdt>
          <w:sdtPr>
            <w:rPr>
              <w:sz w:val="20"/>
            </w:rPr>
            <w:id w:val="16438032"/>
            <w:placeholder>
              <w:docPart w:val="5F121407C6EA4F2E98D5D414B05499BC"/>
            </w:placeholde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5" w:type="dxa"/>
                <w:shd w:val="clear" w:color="auto" w:fill="auto"/>
                <w:tcMar>
                  <w:top w:w="142" w:type="dxa"/>
                </w:tcMar>
              </w:tcPr>
              <w:p w14:paraId="24BE09AF" w14:textId="5A101188" w:rsidR="00D46277" w:rsidRPr="00253CBF" w:rsidRDefault="00F159C7">
                <w:pPr>
                  <w:jc w:val="center"/>
                  <w:rPr>
                    <w:b/>
                    <w:bCs/>
                    <w:iCs/>
                    <w:color w:val="05164D" w:themeColor="text2"/>
                    <w:lang w:val="de-DE"/>
                  </w:rPr>
                </w:pPr>
                <w:r>
                  <w:rPr>
                    <w:sz w:val="20"/>
                  </w:rPr>
                  <w:t>Not involved</w:t>
                </w:r>
              </w:p>
            </w:tc>
          </w:sdtContent>
        </w:sdt>
        <w:sdt>
          <w:sdtPr>
            <w:rPr>
              <w:sz w:val="20"/>
            </w:rPr>
            <w:id w:val="1745298694"/>
            <w:placeholder>
              <w:docPart w:val="70DE47BBE7774AAF9518055251E83D4D"/>
            </w:placeholde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5" w:type="dxa"/>
                <w:shd w:val="clear" w:color="auto" w:fill="auto"/>
              </w:tcPr>
              <w:p w14:paraId="29863C77" w14:textId="41F3D217" w:rsidR="00D46277" w:rsidRPr="009D514D" w:rsidRDefault="00F159C7">
                <w:pPr>
                  <w:jc w:val="center"/>
                  <w:rPr>
                    <w:sz w:val="20"/>
                    <w:lang w:val="de-DE"/>
                  </w:rPr>
                </w:pPr>
                <w:r>
                  <w:rPr>
                    <w:sz w:val="20"/>
                  </w:rPr>
                  <w:t>Not involved</w:t>
                </w:r>
              </w:p>
            </w:tc>
          </w:sdtContent>
        </w:sdt>
        <w:sdt>
          <w:sdtPr>
            <w:rPr>
              <w:sz w:val="20"/>
            </w:rPr>
            <w:id w:val="-1637019471"/>
            <w:placeholder>
              <w:docPart w:val="F1338837402B47EF8B68772FD5FBA19B"/>
            </w:placeholde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tc>
              <w:tcPr>
                <w:tcW w:w="2546" w:type="dxa"/>
                <w:shd w:val="clear" w:color="auto" w:fill="auto"/>
              </w:tcPr>
              <w:p w14:paraId="1DCA7C6C" w14:textId="5081426C" w:rsidR="00D46277" w:rsidRPr="009D514D" w:rsidRDefault="00F159C7">
                <w:pPr>
                  <w:jc w:val="center"/>
                  <w:rPr>
                    <w:sz w:val="20"/>
                    <w:lang w:val="de-DE"/>
                  </w:rPr>
                </w:pPr>
                <w:r>
                  <w:rPr>
                    <w:sz w:val="20"/>
                  </w:rPr>
                  <w:t>Not involved</w:t>
                </w:r>
              </w:p>
            </w:tc>
          </w:sdtContent>
        </w:sdt>
      </w:tr>
      <w:tr w:rsidR="00D46277" w:rsidRPr="00216C69" w14:paraId="61E43AE0" w14:textId="77777777" w:rsidTr="00D46277">
        <w:trPr>
          <w:trHeight w:val="233"/>
        </w:trPr>
        <w:tc>
          <w:tcPr>
            <w:tcW w:w="2545" w:type="dxa"/>
            <w:shd w:val="clear" w:color="auto" w:fill="F4F4F4"/>
            <w:tcMar>
              <w:top w:w="142" w:type="dxa"/>
            </w:tcMar>
          </w:tcPr>
          <w:p w14:paraId="240CEA0A" w14:textId="77777777" w:rsidR="00D46277" w:rsidRDefault="00D46277">
            <w:pPr>
              <w:jc w:val="center"/>
              <w:rPr>
                <w:rStyle w:val="IntenseEmphasis"/>
              </w:rPr>
            </w:pPr>
            <w:r>
              <w:rPr>
                <w:rStyle w:val="IntenseEmphasis"/>
              </w:rPr>
              <w:t>Mindtree</w:t>
            </w:r>
          </w:p>
        </w:tc>
        <w:tc>
          <w:tcPr>
            <w:tcW w:w="2545" w:type="dxa"/>
            <w:shd w:val="clear" w:color="auto" w:fill="F4F4F4"/>
          </w:tcPr>
          <w:p w14:paraId="1E7B56AE" w14:textId="77777777" w:rsidR="00D46277" w:rsidRDefault="00D46277">
            <w:pPr>
              <w:jc w:val="center"/>
              <w:rPr>
                <w:rStyle w:val="IntenseEmphasis"/>
              </w:rPr>
            </w:pPr>
            <w:r>
              <w:rPr>
                <w:rStyle w:val="IntenseEmphasis"/>
              </w:rPr>
              <w:t>Nagarro</w:t>
            </w:r>
          </w:p>
        </w:tc>
        <w:tc>
          <w:tcPr>
            <w:tcW w:w="2546" w:type="dxa"/>
            <w:shd w:val="clear" w:color="auto" w:fill="F4F4F4"/>
          </w:tcPr>
          <w:p w14:paraId="7CB90AE7" w14:textId="77777777" w:rsidR="00D46277" w:rsidRDefault="00D46277">
            <w:pPr>
              <w:jc w:val="center"/>
              <w:rPr>
                <w:rStyle w:val="IntenseEmphasis"/>
              </w:rPr>
            </w:pPr>
            <w:r>
              <w:rPr>
                <w:rStyle w:val="IntenseEmphasis"/>
              </w:rPr>
              <w:t>TCS</w:t>
            </w:r>
          </w:p>
        </w:tc>
      </w:tr>
    </w:tbl>
    <w:p w14:paraId="0BB38011" w14:textId="77777777" w:rsidR="00D46277" w:rsidRDefault="00D46277" w:rsidP="007F1CB7">
      <w:pPr>
        <w:pStyle w:val="NoSpacing"/>
        <w:rPr>
          <w:lang w:val="en-US"/>
        </w:rPr>
      </w:pPr>
    </w:p>
    <w:p w14:paraId="0044B3BE" w14:textId="77777777" w:rsidR="00F367BE" w:rsidRPr="005C5FC4" w:rsidRDefault="00F367BE" w:rsidP="7B2B8F9C">
      <w:pPr>
        <w:pStyle w:val="NoSpacing"/>
        <w:rPr>
          <w:rStyle w:val="IntenseEmphasis"/>
          <w:sz w:val="26"/>
          <w:szCs w:val="26"/>
          <w:lang w:val="en-US"/>
        </w:rPr>
      </w:pPr>
      <w:r w:rsidRPr="7B2B8F9C">
        <w:rPr>
          <w:rStyle w:val="IntenseEmphasis"/>
          <w:sz w:val="26"/>
          <w:szCs w:val="26"/>
          <w:lang w:val="en-US"/>
        </w:rPr>
        <w:t>BU Petitum:</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1701"/>
        <w:gridCol w:w="8482"/>
      </w:tblGrid>
      <w:tr w:rsidR="00F367BE" w:rsidRPr="00216C69" w14:paraId="031D8F2F" w14:textId="77777777">
        <w:trPr>
          <w:trHeight w:val="265"/>
        </w:trPr>
        <w:tc>
          <w:tcPr>
            <w:tcW w:w="1701" w:type="dxa"/>
            <w:shd w:val="clear" w:color="auto" w:fill="F4F4F4"/>
            <w:tcMar>
              <w:top w:w="142" w:type="dxa"/>
            </w:tcMar>
          </w:tcPr>
          <w:sdt>
            <w:sdtPr>
              <w:rPr>
                <w:rStyle w:val="IntenseEmphasis"/>
              </w:rPr>
              <w:id w:val="-183982336"/>
              <w14:checkbox>
                <w14:checked w14:val="0"/>
                <w14:checkedState w14:val="2612" w14:font="MS Gothic"/>
                <w14:uncheckedState w14:val="2610" w14:font="MS Gothic"/>
              </w14:checkbox>
            </w:sdtPr>
            <w:sdtEndPr>
              <w:rPr>
                <w:rStyle w:val="IntenseEmphasis"/>
              </w:rPr>
            </w:sdtEndPr>
            <w:sdtContent>
              <w:p w14:paraId="66B02FE7" w14:textId="77777777" w:rsidR="00F367BE" w:rsidRDefault="00F367BE">
                <w:pPr>
                  <w:jc w:val="center"/>
                  <w:rPr>
                    <w:rStyle w:val="IntenseEmphasis"/>
                  </w:rPr>
                </w:pPr>
                <w:r>
                  <w:rPr>
                    <w:rStyle w:val="IntenseEmphasis"/>
                    <w:rFonts w:ascii="MS Gothic" w:eastAsia="MS Gothic" w:hAnsi="MS Gothic" w:hint="eastAsia"/>
                  </w:rPr>
                  <w:t>☐</w:t>
                </w:r>
              </w:p>
            </w:sdtContent>
          </w:sdt>
          <w:sdt>
            <w:sdtPr>
              <w:rPr>
                <w:rStyle w:val="IntenseEmphasis"/>
              </w:rPr>
              <w:id w:val="-786197270"/>
              <w14:checkbox>
                <w14:checked w14:val="0"/>
                <w14:checkedState w14:val="2612" w14:font="MS Gothic"/>
                <w14:uncheckedState w14:val="2610" w14:font="MS Gothic"/>
              </w14:checkbox>
            </w:sdtPr>
            <w:sdtEndPr>
              <w:rPr>
                <w:rStyle w:val="IntenseEmphasis"/>
              </w:rPr>
            </w:sdtEndPr>
            <w:sdtContent>
              <w:p w14:paraId="102A8D62" w14:textId="77777777" w:rsidR="00F367BE" w:rsidRDefault="00F367BE">
                <w:pPr>
                  <w:jc w:val="center"/>
                  <w:rPr>
                    <w:rStyle w:val="IntenseEmphasis"/>
                  </w:rPr>
                </w:pPr>
                <w:r>
                  <w:rPr>
                    <w:rStyle w:val="IntenseEmphasis"/>
                    <w:rFonts w:ascii="MS Gothic" w:eastAsia="MS Gothic" w:hAnsi="MS Gothic" w:hint="eastAsia"/>
                  </w:rPr>
                  <w:t>☐</w:t>
                </w:r>
              </w:p>
            </w:sdtContent>
          </w:sdt>
          <w:p w14:paraId="4B7EB002" w14:textId="1A27B2A1" w:rsidR="00F367BE" w:rsidRPr="00B23829" w:rsidRDefault="0063269B">
            <w:pPr>
              <w:jc w:val="center"/>
              <w:rPr>
                <w:rStyle w:val="IntenseEmphasis"/>
              </w:rPr>
            </w:pPr>
            <w:sdt>
              <w:sdtPr>
                <w:rPr>
                  <w:rStyle w:val="IntenseEmphasis"/>
                </w:rPr>
                <w:id w:val="-401295953"/>
                <w14:checkbox>
                  <w14:checked w14:val="0"/>
                  <w14:checkedState w14:val="2612" w14:font="MS Gothic"/>
                  <w14:uncheckedState w14:val="2610" w14:font="MS Gothic"/>
                </w14:checkbox>
              </w:sdtPr>
              <w:sdtEndPr>
                <w:rPr>
                  <w:rStyle w:val="IntenseEmphasis"/>
                </w:rPr>
              </w:sdtEndPr>
              <w:sdtContent>
                <w:r w:rsidR="00C779AF">
                  <w:rPr>
                    <w:rStyle w:val="IntenseEmphasis"/>
                    <w:rFonts w:ascii="MS Gothic" w:eastAsia="MS Gothic" w:hAnsi="MS Gothic" w:hint="eastAsia"/>
                  </w:rPr>
                  <w:t>☐</w:t>
                </w:r>
              </w:sdtContent>
            </w:sdt>
          </w:p>
        </w:tc>
        <w:tc>
          <w:tcPr>
            <w:tcW w:w="8482" w:type="dxa"/>
            <w:shd w:val="clear" w:color="auto" w:fill="auto"/>
            <w:tcMar>
              <w:top w:w="142" w:type="dxa"/>
            </w:tcMar>
          </w:tcPr>
          <w:p w14:paraId="56331A89" w14:textId="77777777" w:rsidR="00F367BE" w:rsidRDefault="00F367BE">
            <w:r>
              <w:t>Option 1: Proceed with internal sourcing</w:t>
            </w:r>
          </w:p>
          <w:p w14:paraId="018DE37F" w14:textId="77777777" w:rsidR="00F367BE" w:rsidRDefault="00F367BE">
            <w:r>
              <w:t>Option 2: Continue with preferred providers</w:t>
            </w:r>
          </w:p>
          <w:p w14:paraId="3B5D3DED" w14:textId="77777777" w:rsidR="00F367BE" w:rsidRPr="00216C69" w:rsidRDefault="00F367BE">
            <w:r>
              <w:t>Option 3: Continue with market providers</w:t>
            </w:r>
          </w:p>
        </w:tc>
      </w:tr>
      <w:tr w:rsidR="00F367BE" w:rsidRPr="00216C69" w14:paraId="41DC34DE" w14:textId="77777777">
        <w:trPr>
          <w:trHeight w:val="280"/>
        </w:trPr>
        <w:tc>
          <w:tcPr>
            <w:tcW w:w="1701" w:type="dxa"/>
            <w:shd w:val="clear" w:color="auto" w:fill="F4F4F4"/>
            <w:tcMar>
              <w:top w:w="142" w:type="dxa"/>
            </w:tcMar>
          </w:tcPr>
          <w:p w14:paraId="200AB41A" w14:textId="77777777" w:rsidR="00F367BE" w:rsidRPr="00B23829" w:rsidRDefault="00F367BE">
            <w:pPr>
              <w:jc w:val="center"/>
              <w:rPr>
                <w:rStyle w:val="IntenseEmphasis"/>
              </w:rPr>
            </w:pPr>
            <w:r>
              <w:rPr>
                <w:rStyle w:val="IntenseEmphasis"/>
              </w:rPr>
              <w:t>Reasoning:</w:t>
            </w:r>
          </w:p>
        </w:tc>
        <w:sdt>
          <w:sdtPr>
            <w:id w:val="1945418733"/>
            <w:placeholder>
              <w:docPart w:val="1E8E5C6D29FB461084224704AE03F0D5"/>
            </w:placeholder>
            <w:text w:multiLine="1"/>
          </w:sdtPr>
          <w:sdtEndPr/>
          <w:sdtContent>
            <w:tc>
              <w:tcPr>
                <w:tcW w:w="8482" w:type="dxa"/>
                <w:shd w:val="clear" w:color="auto" w:fill="auto"/>
                <w:tcMar>
                  <w:top w:w="142" w:type="dxa"/>
                </w:tcMar>
              </w:tcPr>
              <w:p w14:paraId="55ABFB80" w14:textId="19E3CABD" w:rsidR="00F367BE" w:rsidRPr="00216C69" w:rsidRDefault="00F159C7">
                <w:r>
                  <w:t>Required agility of Uptrip development, Experience required building gamified, customer-facing applications, Tech-stack fit (React Native) and experience</w:t>
                </w:r>
                <w:r w:rsidR="00F6058D">
                  <w:t xml:space="preserve"> in developing web3-applications</w:t>
                </w:r>
              </w:p>
            </w:tc>
          </w:sdtContent>
        </w:sdt>
      </w:tr>
    </w:tbl>
    <w:p w14:paraId="37E4FA8C" w14:textId="77777777" w:rsidR="00F367BE" w:rsidRDefault="00F367BE" w:rsidP="00F367BE">
      <w:pPr>
        <w:pStyle w:val="NoSpacing"/>
        <w:rPr>
          <w:lang w:val="en-US"/>
        </w:rPr>
      </w:pPr>
    </w:p>
    <w:p w14:paraId="666C94CA" w14:textId="77777777" w:rsidR="005B2F64" w:rsidRPr="005B2F64" w:rsidRDefault="005B2F64" w:rsidP="005B2F64">
      <w:pPr>
        <w:pStyle w:val="NoSpacing"/>
        <w:rPr>
          <w:rStyle w:val="IntenseEmphasis"/>
          <w:sz w:val="26"/>
          <w:lang w:val="en-US"/>
        </w:rPr>
      </w:pPr>
      <w:r w:rsidRPr="00194499">
        <w:rPr>
          <w:rStyle w:val="IntenseEmphasis"/>
          <w:sz w:val="26"/>
          <w:lang w:val="en-US"/>
        </w:rPr>
        <w:t>Strategic Relevance of Project for BU:</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1701"/>
        <w:gridCol w:w="8482"/>
      </w:tblGrid>
      <w:tr w:rsidR="005B2F64" w:rsidRPr="00334B50" w14:paraId="6DD274C8" w14:textId="77777777">
        <w:trPr>
          <w:trHeight w:val="265"/>
        </w:trPr>
        <w:tc>
          <w:tcPr>
            <w:tcW w:w="1701" w:type="dxa"/>
            <w:shd w:val="clear" w:color="auto" w:fill="F4F4F4"/>
            <w:tcMar>
              <w:top w:w="142" w:type="dxa"/>
            </w:tcMar>
          </w:tcPr>
          <w:p w14:paraId="6E94F19B" w14:textId="77777777" w:rsidR="005B2F64" w:rsidRPr="00B23829" w:rsidRDefault="005B2F64">
            <w:pPr>
              <w:jc w:val="center"/>
              <w:rPr>
                <w:rStyle w:val="IntenseEmphasis"/>
              </w:rPr>
            </w:pPr>
            <w:r>
              <w:rPr>
                <w:rStyle w:val="IntenseEmphasis"/>
              </w:rPr>
              <w:t>Overall:</w:t>
            </w:r>
          </w:p>
        </w:tc>
        <w:sdt>
          <w:sdtPr>
            <w:rPr>
              <w:lang w:val="de-DE"/>
            </w:rPr>
            <w:id w:val="-2120521505"/>
            <w:placeholder>
              <w:docPart w:val="A179476E0FD94DAABE80453D9F6815CD"/>
            </w:placeholder>
            <w:dropDownList>
              <w:listItem w:value="Wählen Sie ein Element aus."/>
              <w:listItem w:displayText="High" w:value="High"/>
              <w:listItem w:displayText="Medium" w:value="Medium"/>
              <w:listItem w:displayText="Low" w:value="Low"/>
            </w:dropDownList>
          </w:sdtPr>
          <w:sdtEndPr/>
          <w:sdtContent>
            <w:tc>
              <w:tcPr>
                <w:tcW w:w="8482" w:type="dxa"/>
                <w:shd w:val="clear" w:color="auto" w:fill="auto"/>
                <w:tcMar>
                  <w:top w:w="142" w:type="dxa"/>
                </w:tcMar>
              </w:tcPr>
              <w:p w14:paraId="6305BA8C" w14:textId="08DE0F76" w:rsidR="005B2F64" w:rsidRPr="005B2F64" w:rsidRDefault="00F159C7" w:rsidP="005B2F64">
                <w:pPr>
                  <w:rPr>
                    <w:lang w:val="de-DE"/>
                  </w:rPr>
                </w:pPr>
                <w:r>
                  <w:rPr>
                    <w:lang w:val="de-DE"/>
                  </w:rPr>
                  <w:t>Medium</w:t>
                </w:r>
              </w:p>
            </w:tc>
          </w:sdtContent>
        </w:sdt>
      </w:tr>
      <w:tr w:rsidR="005B2F64" w:rsidRPr="00216C69" w14:paraId="511EBAF5" w14:textId="77777777">
        <w:trPr>
          <w:trHeight w:val="280"/>
        </w:trPr>
        <w:tc>
          <w:tcPr>
            <w:tcW w:w="1701" w:type="dxa"/>
            <w:shd w:val="clear" w:color="auto" w:fill="F4F4F4"/>
            <w:tcMar>
              <w:top w:w="142" w:type="dxa"/>
            </w:tcMar>
          </w:tcPr>
          <w:p w14:paraId="3DD71A63" w14:textId="77777777" w:rsidR="005B2F64" w:rsidRPr="00B23829" w:rsidRDefault="005B2F64">
            <w:pPr>
              <w:jc w:val="center"/>
              <w:rPr>
                <w:rStyle w:val="IntenseEmphasis"/>
              </w:rPr>
            </w:pPr>
            <w:r>
              <w:rPr>
                <w:rStyle w:val="IntenseEmphasis"/>
              </w:rPr>
              <w:t>Reasoning:</w:t>
            </w:r>
          </w:p>
        </w:tc>
        <w:bookmarkStart w:id="1" w:name="OLE_LINK21" w:displacedByCustomXml="next"/>
        <w:sdt>
          <w:sdtPr>
            <w:id w:val="649338726"/>
            <w:placeholder>
              <w:docPart w:val="2341D18A889D48F6BE87DF3A16108C8B"/>
            </w:placeholder>
            <w:text w:multiLine="1"/>
          </w:sdtPr>
          <w:sdtEndPr/>
          <w:sdtContent>
            <w:tc>
              <w:tcPr>
                <w:tcW w:w="8482" w:type="dxa"/>
                <w:shd w:val="clear" w:color="auto" w:fill="auto"/>
                <w:tcMar>
                  <w:top w:w="142" w:type="dxa"/>
                </w:tcMar>
              </w:tcPr>
              <w:p w14:paraId="001C1A04" w14:textId="2B997A99" w:rsidR="005B2F64" w:rsidRPr="00216C69" w:rsidRDefault="00F159C7" w:rsidP="00124EF9">
                <w:r>
                  <w:t>Uptrip provides a complementary approach to the loyalty ecosystem of Miles and More with the aim of addressing an underrepresented customer segment by leveraging gamification and Web3</w:t>
                </w:r>
                <w:r w:rsidR="00F6058D">
                  <w:t xml:space="preserve"> / Blockchain</w:t>
                </w:r>
                <w:r>
                  <w:t xml:space="preserve">. </w:t>
                </w:r>
              </w:p>
            </w:tc>
          </w:sdtContent>
        </w:sdt>
        <w:bookmarkEnd w:id="1" w:displacedByCustomXml="prev"/>
      </w:tr>
    </w:tbl>
    <w:p w14:paraId="22F728FE" w14:textId="77777777" w:rsidR="005B2F64" w:rsidRDefault="005B2F64" w:rsidP="005B2F64">
      <w:pPr>
        <w:pStyle w:val="NoSpacing"/>
        <w:rPr>
          <w:lang w:val="en-US"/>
        </w:rPr>
      </w:pPr>
    </w:p>
    <w:p w14:paraId="7EEC4DEB" w14:textId="77777777" w:rsidR="007E33D4" w:rsidRPr="005C5FC4" w:rsidRDefault="005C5FC4" w:rsidP="000D386C">
      <w:pPr>
        <w:pStyle w:val="NoSpacing"/>
        <w:rPr>
          <w:rStyle w:val="IntenseEmphasis"/>
          <w:sz w:val="26"/>
        </w:rPr>
      </w:pPr>
      <w:r w:rsidRPr="00194499">
        <w:rPr>
          <w:rStyle w:val="IntenseEmphasis"/>
          <w:sz w:val="26"/>
        </w:rPr>
        <w:t>Sourcing Gate Prerequisites:</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1701"/>
        <w:gridCol w:w="8482"/>
      </w:tblGrid>
      <w:tr w:rsidR="005C5FC4" w:rsidRPr="00216C69" w14:paraId="5920FA3E" w14:textId="77777777" w:rsidTr="007F1CB7">
        <w:trPr>
          <w:trHeight w:val="280"/>
        </w:trPr>
        <w:tc>
          <w:tcPr>
            <w:tcW w:w="1701" w:type="dxa"/>
            <w:shd w:val="clear" w:color="auto" w:fill="F4F4F4"/>
            <w:tcMar>
              <w:top w:w="142" w:type="dxa"/>
            </w:tcMar>
          </w:tcPr>
          <w:sdt>
            <w:sdtPr>
              <w:rPr>
                <w:rStyle w:val="IntenseEmphasis"/>
              </w:rPr>
              <w:id w:val="-1182582326"/>
              <w14:checkbox>
                <w14:checked w14:val="0"/>
                <w14:checkedState w14:val="2612" w14:font="MS Gothic"/>
                <w14:uncheckedState w14:val="2610" w14:font="MS Gothic"/>
              </w14:checkbox>
            </w:sdtPr>
            <w:sdtEndPr>
              <w:rPr>
                <w:rStyle w:val="IntenseEmphasis"/>
              </w:rPr>
            </w:sdtEndPr>
            <w:sdtContent>
              <w:p w14:paraId="4A7632AC" w14:textId="77777777" w:rsidR="005C5FC4" w:rsidRDefault="007E7FDD" w:rsidP="007F1CB7">
                <w:pPr>
                  <w:jc w:val="center"/>
                  <w:rPr>
                    <w:rStyle w:val="IntenseEmphasis"/>
                  </w:rPr>
                </w:pPr>
                <w:r>
                  <w:rPr>
                    <w:rStyle w:val="IntenseEmphasis"/>
                    <w:rFonts w:ascii="MS Gothic" w:eastAsia="MS Gothic" w:hAnsi="MS Gothic" w:hint="eastAsia"/>
                  </w:rPr>
                  <w:t>☐</w:t>
                </w:r>
              </w:p>
            </w:sdtContent>
          </w:sdt>
          <w:sdt>
            <w:sdtPr>
              <w:rPr>
                <w:rStyle w:val="IntenseEmphasis"/>
              </w:rPr>
              <w:id w:val="-85396781"/>
              <w14:checkbox>
                <w14:checked w14:val="1"/>
                <w14:checkedState w14:val="2612" w14:font="MS Gothic"/>
                <w14:uncheckedState w14:val="2610" w14:font="MS Gothic"/>
              </w14:checkbox>
            </w:sdtPr>
            <w:sdtEndPr>
              <w:rPr>
                <w:rStyle w:val="IntenseEmphasis"/>
              </w:rPr>
            </w:sdtEndPr>
            <w:sdtContent>
              <w:p w14:paraId="3382C587" w14:textId="339454CC" w:rsidR="005C5FC4" w:rsidRDefault="00F6058D" w:rsidP="007F1CB7">
                <w:pPr>
                  <w:jc w:val="center"/>
                  <w:rPr>
                    <w:rStyle w:val="IntenseEmphasis"/>
                  </w:rPr>
                </w:pPr>
                <w:r>
                  <w:rPr>
                    <w:rStyle w:val="IntenseEmphasis"/>
                    <w:rFonts w:ascii="MS Gothic" w:eastAsia="MS Gothic" w:hAnsi="MS Gothic" w:hint="eastAsia"/>
                  </w:rPr>
                  <w:t>☒</w:t>
                </w:r>
              </w:p>
            </w:sdtContent>
          </w:sdt>
          <w:sdt>
            <w:sdtPr>
              <w:rPr>
                <w:rStyle w:val="IntenseEmphasis"/>
              </w:rPr>
              <w:id w:val="-2093620881"/>
              <w14:checkbox>
                <w14:checked w14:val="1"/>
                <w14:checkedState w14:val="2612" w14:font="MS Gothic"/>
                <w14:uncheckedState w14:val="2610" w14:font="MS Gothic"/>
              </w14:checkbox>
            </w:sdtPr>
            <w:sdtEndPr>
              <w:rPr>
                <w:rStyle w:val="IntenseEmphasis"/>
              </w:rPr>
            </w:sdtEndPr>
            <w:sdtContent>
              <w:p w14:paraId="3AE0AC1A" w14:textId="13DD586F" w:rsidR="001E4DEA" w:rsidRPr="00B23829" w:rsidRDefault="00F6058D" w:rsidP="001E4DEA">
                <w:pPr>
                  <w:jc w:val="center"/>
                  <w:rPr>
                    <w:rStyle w:val="IntenseEmphasis"/>
                  </w:rPr>
                </w:pPr>
                <w:r>
                  <w:rPr>
                    <w:rStyle w:val="IntenseEmphasis"/>
                    <w:rFonts w:ascii="MS Gothic" w:eastAsia="MS Gothic" w:hAnsi="MS Gothic" w:hint="eastAsia"/>
                  </w:rPr>
                  <w:t>☒</w:t>
                </w:r>
              </w:p>
            </w:sdtContent>
          </w:sdt>
        </w:tc>
        <w:sdt>
          <w:sdtPr>
            <w:rPr>
              <w:color w:val="auto"/>
            </w:rPr>
            <w:id w:val="91129575"/>
            <w:placeholder>
              <w:docPart w:val="D6CEE574F3D641CEB6D5EE4662C946E2"/>
            </w:placeholder>
            <w:text w:multiLine="1"/>
          </w:sdtPr>
          <w:sdtEndPr/>
          <w:sdtContent>
            <w:tc>
              <w:tcPr>
                <w:tcW w:w="8482" w:type="dxa"/>
                <w:shd w:val="clear" w:color="auto" w:fill="auto"/>
                <w:tcMar>
                  <w:top w:w="142" w:type="dxa"/>
                </w:tcMar>
              </w:tcPr>
              <w:p w14:paraId="5837360A" w14:textId="77777777" w:rsidR="005C5FC4" w:rsidRPr="00216C69" w:rsidRDefault="006E4480" w:rsidP="006E4480">
                <w:r w:rsidRPr="006E4480">
                  <w:rPr>
                    <w:color w:val="auto"/>
                  </w:rPr>
                  <w:t xml:space="preserve">No suitable product available LHG internally </w:t>
                </w:r>
                <w:r w:rsidRPr="006E4480">
                  <w:rPr>
                    <w:color w:val="auto"/>
                  </w:rPr>
                  <w:br/>
                  <w:t xml:space="preserve">No suitable product available externally at the market </w:t>
                </w:r>
                <w:r w:rsidRPr="006E4480">
                  <w:rPr>
                    <w:color w:val="auto"/>
                  </w:rPr>
                  <w:br/>
                  <w:t>Strategic re</w:t>
                </w:r>
                <w:r>
                  <w:rPr>
                    <w:color w:val="auto"/>
                  </w:rPr>
                  <w:t xml:space="preserve">levant topic for business unit </w:t>
                </w:r>
              </w:p>
            </w:tc>
          </w:sdtContent>
        </w:sdt>
      </w:tr>
    </w:tbl>
    <w:p w14:paraId="17DF7DD6" w14:textId="77777777" w:rsidR="007D7059" w:rsidRDefault="007D7059" w:rsidP="007D7059">
      <w:pPr>
        <w:pStyle w:val="Title"/>
        <w:rPr>
          <w:rFonts w:hint="eastAsia"/>
        </w:rPr>
      </w:pPr>
      <w:r w:rsidRPr="00194499">
        <w:t>REQUEST DETAILS</w:t>
      </w:r>
    </w:p>
    <w:p w14:paraId="73EB3077" w14:textId="77777777" w:rsidR="005B2F64" w:rsidRPr="005B2F64" w:rsidRDefault="005B2F64" w:rsidP="005B2F64">
      <w:pPr>
        <w:pStyle w:val="NoSpacing"/>
        <w:rPr>
          <w:lang w:val="en-US"/>
        </w:rPr>
      </w:pP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552"/>
        <w:gridCol w:w="7631"/>
      </w:tblGrid>
      <w:tr w:rsidR="009D5BB2" w:rsidRPr="00216C69" w14:paraId="70FA48C6" w14:textId="77777777">
        <w:trPr>
          <w:trHeight w:val="265"/>
        </w:trPr>
        <w:tc>
          <w:tcPr>
            <w:tcW w:w="2552" w:type="dxa"/>
            <w:shd w:val="clear" w:color="auto" w:fill="F4F4F4"/>
            <w:tcMar>
              <w:top w:w="142" w:type="dxa"/>
            </w:tcMar>
          </w:tcPr>
          <w:p w14:paraId="20AF2823" w14:textId="77777777" w:rsidR="009D5BB2" w:rsidRPr="00B23829" w:rsidRDefault="009D5BB2">
            <w:pPr>
              <w:jc w:val="center"/>
              <w:rPr>
                <w:rStyle w:val="IntenseEmphasis"/>
              </w:rPr>
            </w:pPr>
            <w:r>
              <w:rPr>
                <w:rStyle w:val="IntenseEmphasis"/>
              </w:rPr>
              <w:t>Project description:</w:t>
            </w:r>
          </w:p>
        </w:tc>
        <w:sdt>
          <w:sdtPr>
            <w:id w:val="1284390329"/>
            <w:placeholder>
              <w:docPart w:val="62F9D811334E4F8FB1CA08F5AF30F2E6"/>
            </w:placeholder>
            <w:text w:multiLine="1"/>
          </w:sdtPr>
          <w:sdtEndPr/>
          <w:sdtContent>
            <w:tc>
              <w:tcPr>
                <w:tcW w:w="7631" w:type="dxa"/>
                <w:shd w:val="clear" w:color="auto" w:fill="auto"/>
                <w:tcMar>
                  <w:top w:w="142" w:type="dxa"/>
                </w:tcMar>
              </w:tcPr>
              <w:p w14:paraId="7AA3978F" w14:textId="1134752A" w:rsidR="009D5BB2" w:rsidRPr="00216C69" w:rsidRDefault="00F159C7" w:rsidP="00F159C7">
                <w:r w:rsidRPr="00F159C7">
                  <w:t xml:space="preserve">Uptrip is a mobile-first, gamified loyalty experience developed by the Lufthansa Innovation Hub in collaboration with </w:t>
                </w:r>
                <w:r>
                  <w:t>Miles and More</w:t>
                </w:r>
                <w:r w:rsidRPr="00F159C7">
                  <w:t>. It offers travelers a new way to collect, trade, and redeem digital cards based on their trips — turning every flight into a chance to unlock unique rewards, benefits, and surprises.</w:t>
                </w:r>
                <w:r>
                  <w:br/>
                </w:r>
                <w:r>
                  <w:br/>
                </w:r>
                <w:r w:rsidRPr="00F159C7">
                  <w:t>Uptrip is designed to complement Lufthansa Group’s traditional loyalty programs by targeting a younger, more tech-savvy demographic. The app combines elements of gamification, digital collecting, and blockchain-backed ownership (NFTs) to create a playful and engaging travel companion.</w:t>
                </w:r>
                <w:r>
                  <w:br/>
                </w:r>
                <w:r>
                  <w:br/>
                </w:r>
                <w:r w:rsidRPr="00F159C7">
                  <w:t>Uptrip is now entering its scaling phase — with ambitious goals for user growth, feature expansion, and deeper partner integration in 2025.</w:t>
                </w:r>
                <w:r w:rsidRPr="00F159C7">
                  <w:br/>
                </w:r>
                <w:r w:rsidRPr="00F159C7">
                  <w:br/>
                </w:r>
              </w:p>
            </w:tc>
          </w:sdtContent>
        </w:sdt>
      </w:tr>
      <w:tr w:rsidR="009D5BB2" w:rsidRPr="00216C69" w14:paraId="7F6E43FF" w14:textId="77777777">
        <w:trPr>
          <w:trHeight w:val="280"/>
        </w:trPr>
        <w:tc>
          <w:tcPr>
            <w:tcW w:w="2552" w:type="dxa"/>
            <w:shd w:val="clear" w:color="auto" w:fill="F4F4F4"/>
            <w:tcMar>
              <w:top w:w="142" w:type="dxa"/>
            </w:tcMar>
          </w:tcPr>
          <w:p w14:paraId="4CC6CFA3" w14:textId="77777777" w:rsidR="009D5BB2" w:rsidRPr="00B23829" w:rsidRDefault="009D5BB2">
            <w:pPr>
              <w:jc w:val="center"/>
              <w:rPr>
                <w:rStyle w:val="IntenseEmphasis"/>
              </w:rPr>
            </w:pPr>
            <w:r>
              <w:rPr>
                <w:rStyle w:val="IntenseEmphasis"/>
              </w:rPr>
              <w:t>Project objectives:</w:t>
            </w:r>
          </w:p>
        </w:tc>
        <w:bookmarkStart w:id="2" w:name="OLE_LINK22" w:displacedByCustomXml="next"/>
        <w:sdt>
          <w:sdtPr>
            <w:id w:val="1193191621"/>
            <w:placeholder>
              <w:docPart w:val="595C1AEF23784A21B0DCEBA7F4C81EE2"/>
            </w:placeholder>
            <w:text w:multiLine="1"/>
          </w:sdtPr>
          <w:sdtEndPr/>
          <w:sdtContent>
            <w:tc>
              <w:tcPr>
                <w:tcW w:w="7631" w:type="dxa"/>
                <w:shd w:val="clear" w:color="auto" w:fill="auto"/>
                <w:tcMar>
                  <w:top w:w="142" w:type="dxa"/>
                </w:tcMar>
              </w:tcPr>
              <w:p w14:paraId="021875DD" w14:textId="7C998894" w:rsidR="009D5BB2" w:rsidRPr="00216C69" w:rsidRDefault="006002EB" w:rsidP="006002EB">
                <w:r>
                  <w:t>Uptrip aims to scale to 500,000 users by the end of 2025, driven by a high level of user engagement through gamification and digital collecting mechanics. A key focus is to introduce and optimize in-app monetization features, including microtransactions, to establish sustainable revenue streams within the app.</w:t>
                </w:r>
              </w:p>
            </w:tc>
          </w:sdtContent>
        </w:sdt>
        <w:bookmarkEnd w:id="2" w:displacedByCustomXml="prev"/>
      </w:tr>
      <w:tr w:rsidR="009D5BB2" w:rsidRPr="00216C69" w14:paraId="586EF1C2" w14:textId="77777777">
        <w:trPr>
          <w:trHeight w:val="280"/>
        </w:trPr>
        <w:tc>
          <w:tcPr>
            <w:tcW w:w="2552" w:type="dxa"/>
            <w:shd w:val="clear" w:color="auto" w:fill="F4F4F4"/>
            <w:tcMar>
              <w:top w:w="142" w:type="dxa"/>
            </w:tcMar>
          </w:tcPr>
          <w:p w14:paraId="44338DFE" w14:textId="77777777" w:rsidR="009D5BB2" w:rsidRDefault="009D5BB2">
            <w:pPr>
              <w:jc w:val="center"/>
              <w:rPr>
                <w:rStyle w:val="IntenseEmphasis"/>
              </w:rPr>
            </w:pPr>
            <w:r>
              <w:rPr>
                <w:rStyle w:val="IntenseEmphasis"/>
              </w:rPr>
              <w:t>D</w:t>
            </w:r>
            <w:r w:rsidRPr="00332412">
              <w:rPr>
                <w:rStyle w:val="IntenseEmphasis"/>
              </w:rPr>
              <w:t xml:space="preserve">evelopment vs </w:t>
            </w:r>
            <w:r>
              <w:rPr>
                <w:rStyle w:val="IntenseEmphasis"/>
              </w:rPr>
              <w:t xml:space="preserve">       </w:t>
            </w:r>
            <w:r w:rsidRPr="00332412">
              <w:rPr>
                <w:rStyle w:val="IntenseEmphasis"/>
              </w:rPr>
              <w:t>product implementation:</w:t>
            </w:r>
          </w:p>
        </w:tc>
        <w:sdt>
          <w:sdtPr>
            <w:id w:val="-182361074"/>
            <w:placeholder>
              <w:docPart w:val="47499AA0F9E94D88969CB5E17ABBEB09"/>
            </w:placeholder>
            <w:text w:multiLine="1"/>
          </w:sdtPr>
          <w:sdtEndPr/>
          <w:sdtContent>
            <w:tc>
              <w:tcPr>
                <w:tcW w:w="7631" w:type="dxa"/>
                <w:shd w:val="clear" w:color="auto" w:fill="auto"/>
                <w:tcMar>
                  <w:top w:w="142" w:type="dxa"/>
                </w:tcMar>
              </w:tcPr>
              <w:p w14:paraId="08DB1986" w14:textId="30288843" w:rsidR="009D5BB2" w:rsidRPr="005C5FC4" w:rsidRDefault="006002EB">
                <w:r>
                  <w:t>Development</w:t>
                </w:r>
                <w:r w:rsidR="009D5BB2">
                  <w:br/>
                </w:r>
              </w:p>
            </w:tc>
          </w:sdtContent>
        </w:sdt>
      </w:tr>
      <w:tr w:rsidR="009D5BB2" w:rsidRPr="00216C69" w14:paraId="6010F524" w14:textId="77777777">
        <w:trPr>
          <w:trHeight w:val="280"/>
        </w:trPr>
        <w:tc>
          <w:tcPr>
            <w:tcW w:w="2552" w:type="dxa"/>
            <w:shd w:val="clear" w:color="auto" w:fill="F4F4F4"/>
            <w:tcMar>
              <w:top w:w="142" w:type="dxa"/>
            </w:tcMar>
          </w:tcPr>
          <w:p w14:paraId="333D95A4" w14:textId="77777777" w:rsidR="009D5BB2" w:rsidRDefault="009D5BB2">
            <w:pPr>
              <w:jc w:val="center"/>
              <w:rPr>
                <w:rStyle w:val="IntenseEmphasis"/>
              </w:rPr>
            </w:pPr>
            <w:r w:rsidRPr="00332412">
              <w:rPr>
                <w:rStyle w:val="IntenseEmphasis"/>
              </w:rPr>
              <w:t xml:space="preserve">New vs further </w:t>
            </w:r>
            <w:r>
              <w:rPr>
                <w:rStyle w:val="IntenseEmphasis"/>
              </w:rPr>
              <w:t xml:space="preserve">           </w:t>
            </w:r>
            <w:r w:rsidRPr="00332412">
              <w:rPr>
                <w:rStyle w:val="IntenseEmphasis"/>
              </w:rPr>
              <w:t>software development:</w:t>
            </w:r>
          </w:p>
        </w:tc>
        <w:sdt>
          <w:sdtPr>
            <w:id w:val="-900605218"/>
            <w:placeholder>
              <w:docPart w:val="3BC1F271B6E44117AADCC204F7CC193D"/>
            </w:placeholder>
            <w:text w:multiLine="1"/>
          </w:sdtPr>
          <w:sdtEndPr/>
          <w:sdtContent>
            <w:tc>
              <w:tcPr>
                <w:tcW w:w="7631" w:type="dxa"/>
                <w:shd w:val="clear" w:color="auto" w:fill="auto"/>
                <w:tcMar>
                  <w:top w:w="142" w:type="dxa"/>
                </w:tcMar>
              </w:tcPr>
              <w:p w14:paraId="5CA27936" w14:textId="2AC78D77" w:rsidR="009D5BB2" w:rsidRPr="005C5FC4" w:rsidRDefault="006002EB">
                <w:r>
                  <w:t>New software development &amp; further software development</w:t>
                </w:r>
                <w:r w:rsidR="009D5BB2">
                  <w:br/>
                </w:r>
              </w:p>
            </w:tc>
          </w:sdtContent>
        </w:sdt>
      </w:tr>
      <w:tr w:rsidR="009D5BB2" w:rsidRPr="00216C69" w14:paraId="5F698BA0" w14:textId="77777777">
        <w:trPr>
          <w:trHeight w:val="280"/>
        </w:trPr>
        <w:tc>
          <w:tcPr>
            <w:tcW w:w="2552" w:type="dxa"/>
            <w:shd w:val="clear" w:color="auto" w:fill="F4F4F4"/>
            <w:tcMar>
              <w:top w:w="142" w:type="dxa"/>
            </w:tcMar>
          </w:tcPr>
          <w:p w14:paraId="05994ED5" w14:textId="77777777" w:rsidR="009D5BB2" w:rsidRPr="00194499" w:rsidRDefault="009D5BB2">
            <w:pPr>
              <w:jc w:val="center"/>
              <w:rPr>
                <w:rStyle w:val="IntenseEmphasis"/>
              </w:rPr>
            </w:pPr>
            <w:r w:rsidRPr="00194499">
              <w:rPr>
                <w:rStyle w:val="IntenseEmphasis"/>
              </w:rPr>
              <w:t>Subsequent orders planned</w:t>
            </w:r>
          </w:p>
        </w:tc>
        <w:tc>
          <w:tcPr>
            <w:tcW w:w="7631" w:type="dxa"/>
            <w:shd w:val="clear" w:color="auto" w:fill="auto"/>
            <w:tcMar>
              <w:top w:w="142" w:type="dxa"/>
            </w:tcMar>
          </w:tcPr>
          <w:p w14:paraId="6571F24E" w14:textId="0B80AAC5" w:rsidR="009D5BB2" w:rsidRPr="006002EB" w:rsidRDefault="00F6058D">
            <w:pPr>
              <w:rPr>
                <w:highlight w:val="yellow"/>
              </w:rPr>
            </w:pPr>
            <w:r w:rsidRPr="00F6058D">
              <w:t>It is planned to find a long-term partner to take care of the technical development &amp; maintenance of the mobile application beyond the below mentioned timeframe. With the ability to scale the development team according to the application’s growth.</w:t>
            </w:r>
          </w:p>
        </w:tc>
      </w:tr>
      <w:tr w:rsidR="009D5BB2" w:rsidRPr="00216C69" w14:paraId="7B64B817" w14:textId="77777777">
        <w:trPr>
          <w:trHeight w:val="280"/>
        </w:trPr>
        <w:tc>
          <w:tcPr>
            <w:tcW w:w="2552" w:type="dxa"/>
            <w:shd w:val="clear" w:color="auto" w:fill="F4F4F4"/>
            <w:tcMar>
              <w:top w:w="142" w:type="dxa"/>
            </w:tcMar>
          </w:tcPr>
          <w:p w14:paraId="6F1E6B8A" w14:textId="77777777" w:rsidR="009D5BB2" w:rsidRPr="00194499" w:rsidRDefault="009D5BB2">
            <w:pPr>
              <w:jc w:val="center"/>
              <w:rPr>
                <w:rStyle w:val="IntenseEmphasis"/>
              </w:rPr>
            </w:pPr>
            <w:r w:rsidRPr="00194499">
              <w:rPr>
                <w:rStyle w:val="IntenseEmphasis"/>
              </w:rPr>
              <w:t>Requested technology capabilities:</w:t>
            </w:r>
          </w:p>
        </w:tc>
        <w:sdt>
          <w:sdtPr>
            <w:id w:val="-418175054"/>
            <w:placeholder>
              <w:docPart w:val="8F520D4838CF4C969F0687786F8BC868"/>
            </w:placeholder>
            <w:text w:multiLine="1"/>
          </w:sdtPr>
          <w:sdtEndPr/>
          <w:sdtContent>
            <w:tc>
              <w:tcPr>
                <w:tcW w:w="7631" w:type="dxa"/>
                <w:shd w:val="clear" w:color="auto" w:fill="auto"/>
                <w:tcMar>
                  <w:top w:w="142" w:type="dxa"/>
                </w:tcMar>
              </w:tcPr>
              <w:p w14:paraId="7D1074FB" w14:textId="38E9B6F9" w:rsidR="009D5BB2" w:rsidRPr="005C5FC4" w:rsidRDefault="00F6058D">
                <w:r>
                  <w:t>To fit the tech stack of the existing application</w:t>
                </w:r>
                <w:r w:rsidR="002A0B3E">
                  <w:t xml:space="preserve"> (2y old)</w:t>
                </w:r>
                <w:r>
                  <w:t>:</w:t>
                </w:r>
                <w:r>
                  <w:br/>
                  <w:t xml:space="preserve">- </w:t>
                </w:r>
                <w:r w:rsidR="002A0B3E">
                  <w:t xml:space="preserve">highly skilled in development with the </w:t>
                </w:r>
                <w:r>
                  <w:t>React Native framework for the Uptrip iOS &amp; Android application</w:t>
                </w:r>
                <w:r>
                  <w:br/>
                  <w:t xml:space="preserve">- </w:t>
                </w:r>
                <w:r w:rsidR="002A0B3E">
                  <w:t>highl</w:t>
                </w:r>
                <w:r w:rsidR="000868BE">
                  <w:t>y</w:t>
                </w:r>
                <w:r w:rsidR="002A0B3E">
                  <w:t xml:space="preserve"> skilled in development with the </w:t>
                </w:r>
                <w:r>
                  <w:t>Ruby on Rails framework for the Uptrip Backend &amp; API</w:t>
                </w:r>
                <w:r w:rsidR="003D584C">
                  <w:t xml:space="preserve"> (</w:t>
                </w:r>
                <w:r w:rsidR="002A0B3E">
                  <w:t xml:space="preserve">Puma Web Server, </w:t>
                </w:r>
                <w:r w:rsidR="003D584C">
                  <w:t>PostgreSQL, Redis, Sidekiq</w:t>
                </w:r>
                <w:r w:rsidR="002A0B3E">
                  <w:t>)</w:t>
                </w:r>
                <w:r w:rsidR="00B522AB">
                  <w:br/>
                  <w:t>- in general: capability to provide Backend &amp; Frontend engineering to develop new features end to end</w:t>
                </w:r>
                <w:r>
                  <w:br/>
                  <w:t xml:space="preserve">- </w:t>
                </w:r>
                <w:r w:rsidR="002A0B3E">
                  <w:t xml:space="preserve">providing </w:t>
                </w:r>
                <w:r>
                  <w:t xml:space="preserve">automated testing &amp; QA of mobile applications across multiple mobile devices </w:t>
                </w:r>
                <w:r w:rsidR="002A0B3E">
                  <w:t>as well as proper test coverage of backend processes</w:t>
                </w:r>
                <w:r>
                  <w:br/>
                  <w:t xml:space="preserve">- </w:t>
                </w:r>
                <w:r w:rsidR="00B522AB">
                  <w:t>experience with using third party APIs (e.g. for flight data) &amp; native app SDKs (e.g. barcode scanning)</w:t>
                </w:r>
                <w:r w:rsidR="00B522AB">
                  <w:br/>
                </w:r>
                <w:r w:rsidR="00B522AB">
                  <w:lastRenderedPageBreak/>
                  <w:t>- experience with Apple &amp; Android App Stores, publishing &amp; maintaining app versions</w:t>
                </w:r>
                <w:r w:rsidR="002A0B3E">
                  <w:br/>
                  <w:t>- experience with sending of mobile push notifications (provider: OneSignal)</w:t>
                </w:r>
                <w:r w:rsidR="00B522AB">
                  <w:br/>
                  <w:t>- DevOps: capability to cover the full cycle of development &amp; operations (</w:t>
                </w:r>
                <w:r w:rsidR="003D584C">
                  <w:t>infrastructure currently</w:t>
                </w:r>
                <w:r w:rsidR="00B522AB">
                  <w:t xml:space="preserve"> hosted on AW</w:t>
                </w:r>
                <w:r w:rsidR="003D584C">
                  <w:t>S</w:t>
                </w:r>
                <w:r w:rsidR="00B522AB">
                  <w:t>)</w:t>
                </w:r>
                <w:r w:rsidR="002A0B3E">
                  <w:t>. Protecting a mobile app &amp; infrastructure against fraudulent usage (rate limiting) and handling spike traffic.</w:t>
                </w:r>
                <w:r w:rsidR="009D5BB2">
                  <w:br/>
                </w:r>
                <w:r w:rsidR="003D584C">
                  <w:t xml:space="preserve">- Web3: experience with developing &amp; deploying Smart Contracts on the blockchain, wallet-connectors for mobile applications, minting NFTs and triggering other </w:t>
                </w:r>
                <w:r w:rsidR="002A0B3E">
                  <w:t>smart contract interactions</w:t>
                </w:r>
              </w:p>
            </w:tc>
          </w:sdtContent>
        </w:sdt>
      </w:tr>
      <w:tr w:rsidR="009D5BB2" w:rsidRPr="00216C69" w14:paraId="5425CB27" w14:textId="77777777">
        <w:trPr>
          <w:trHeight w:val="280"/>
        </w:trPr>
        <w:tc>
          <w:tcPr>
            <w:tcW w:w="2552" w:type="dxa"/>
            <w:shd w:val="clear" w:color="auto" w:fill="F4F4F4"/>
            <w:tcMar>
              <w:top w:w="142" w:type="dxa"/>
            </w:tcMar>
          </w:tcPr>
          <w:p w14:paraId="61F754BF" w14:textId="77777777" w:rsidR="009D5BB2" w:rsidRDefault="009D5BB2">
            <w:pPr>
              <w:jc w:val="center"/>
              <w:rPr>
                <w:rStyle w:val="IntenseEmphasis"/>
              </w:rPr>
            </w:pPr>
            <w:r w:rsidRPr="00332412">
              <w:rPr>
                <w:rStyle w:val="IntenseEmphasis"/>
              </w:rPr>
              <w:lastRenderedPageBreak/>
              <w:t xml:space="preserve">Requested resources </w:t>
            </w:r>
            <w:r>
              <w:rPr>
                <w:rStyle w:val="IntenseEmphasis"/>
              </w:rPr>
              <w:t xml:space="preserve"> </w:t>
            </w:r>
            <w:r w:rsidRPr="00332412">
              <w:rPr>
                <w:rStyle w:val="IntenseEmphasis"/>
              </w:rPr>
              <w:t>and man-days:</w:t>
            </w:r>
          </w:p>
        </w:tc>
        <w:sdt>
          <w:sdtPr>
            <w:id w:val="768044448"/>
            <w:placeholder>
              <w:docPart w:val="6328A6901C104EB4BAC260121450089D"/>
            </w:placeholder>
            <w:text w:multiLine="1"/>
          </w:sdtPr>
          <w:sdtEndPr/>
          <w:sdtContent>
            <w:tc>
              <w:tcPr>
                <w:tcW w:w="7631" w:type="dxa"/>
                <w:shd w:val="clear" w:color="auto" w:fill="auto"/>
                <w:tcMar>
                  <w:top w:w="142" w:type="dxa"/>
                </w:tcMar>
              </w:tcPr>
              <w:p w14:paraId="687B101B" w14:textId="09A09209" w:rsidR="009D5BB2" w:rsidRPr="005C5FC4" w:rsidRDefault="006002EB">
                <w:r>
                  <w:t>3 FTEs</w:t>
                </w:r>
                <w:r w:rsidR="009D5BB2">
                  <w:br/>
                </w:r>
              </w:p>
            </w:tc>
          </w:sdtContent>
        </w:sdt>
      </w:tr>
      <w:tr w:rsidR="009D5BB2" w:rsidRPr="00216C69" w14:paraId="2333620A" w14:textId="77777777">
        <w:trPr>
          <w:trHeight w:val="280"/>
        </w:trPr>
        <w:tc>
          <w:tcPr>
            <w:tcW w:w="2552" w:type="dxa"/>
            <w:shd w:val="clear" w:color="auto" w:fill="F4F4F4"/>
            <w:tcMar>
              <w:top w:w="142" w:type="dxa"/>
            </w:tcMar>
          </w:tcPr>
          <w:p w14:paraId="48EF6DDC" w14:textId="77777777" w:rsidR="009D5BB2" w:rsidRDefault="009D5BB2">
            <w:pPr>
              <w:jc w:val="center"/>
              <w:rPr>
                <w:rStyle w:val="IntenseEmphasis"/>
              </w:rPr>
            </w:pPr>
            <w:r w:rsidRPr="00332412">
              <w:rPr>
                <w:rStyle w:val="IntenseEmphasis"/>
              </w:rPr>
              <w:t>Location preferences:</w:t>
            </w:r>
          </w:p>
        </w:tc>
        <w:sdt>
          <w:sdtPr>
            <w:id w:val="-504664449"/>
            <w:placeholder>
              <w:docPart w:val="B5F3960963FD444C861661ABC9CDA322"/>
            </w:placeholder>
            <w:text w:multiLine="1"/>
          </w:sdtPr>
          <w:sdtEndPr/>
          <w:sdtContent>
            <w:tc>
              <w:tcPr>
                <w:tcW w:w="7631" w:type="dxa"/>
                <w:shd w:val="clear" w:color="auto" w:fill="auto"/>
                <w:tcMar>
                  <w:top w:w="142" w:type="dxa"/>
                </w:tcMar>
              </w:tcPr>
              <w:p w14:paraId="245670D5" w14:textId="396D51A1" w:rsidR="009D5BB2" w:rsidRPr="005C5FC4" w:rsidRDefault="006002EB">
                <w:r>
                  <w:t>Flexible</w:t>
                </w:r>
                <w:r w:rsidR="009D5BB2">
                  <w:br/>
                </w:r>
              </w:p>
            </w:tc>
          </w:sdtContent>
        </w:sdt>
      </w:tr>
      <w:tr w:rsidR="009D5BB2" w:rsidRPr="00216C69" w14:paraId="2A9A11CA" w14:textId="77777777">
        <w:trPr>
          <w:trHeight w:val="280"/>
        </w:trPr>
        <w:tc>
          <w:tcPr>
            <w:tcW w:w="2552" w:type="dxa"/>
            <w:shd w:val="clear" w:color="auto" w:fill="F4F4F4"/>
            <w:tcMar>
              <w:top w:w="142" w:type="dxa"/>
            </w:tcMar>
          </w:tcPr>
          <w:p w14:paraId="0544D820" w14:textId="77777777" w:rsidR="009D5BB2" w:rsidRDefault="009D5BB2">
            <w:pPr>
              <w:jc w:val="center"/>
              <w:rPr>
                <w:rStyle w:val="IntenseEmphasis"/>
              </w:rPr>
            </w:pPr>
            <w:r w:rsidRPr="00194499">
              <w:rPr>
                <w:rStyle w:val="IntenseEmphasis"/>
              </w:rPr>
              <w:t>Budget volume:</w:t>
            </w:r>
          </w:p>
        </w:tc>
        <w:sdt>
          <w:sdtPr>
            <w:id w:val="1615785279"/>
            <w:placeholder>
              <w:docPart w:val="AE07954EBCC54F329A3F877F5CE7CBE7"/>
            </w:placeholder>
            <w:showingPlcHdr/>
            <w:text w:multiLine="1"/>
          </w:sdtPr>
          <w:sdtEndPr/>
          <w:sdtContent>
            <w:tc>
              <w:tcPr>
                <w:tcW w:w="7631" w:type="dxa"/>
                <w:shd w:val="clear" w:color="auto" w:fill="auto"/>
                <w:tcMar>
                  <w:top w:w="142" w:type="dxa"/>
                </w:tcMar>
              </w:tcPr>
              <w:p w14:paraId="3D2409D5" w14:textId="437FE782" w:rsidR="009D5BB2" w:rsidRPr="005C5FC4" w:rsidRDefault="00812323">
                <w:r w:rsidRPr="006C1640">
                  <w:rPr>
                    <w:rStyle w:val="PlaceholderText"/>
                    <w:color w:val="auto"/>
                  </w:rPr>
                  <w:t>MM</w:t>
                </w:r>
                <w:r>
                  <w:rPr>
                    <w:rStyle w:val="PlaceholderText"/>
                    <w:color w:val="auto"/>
                  </w:rPr>
                  <w:t>/YY BU Technology</w:t>
                </w:r>
              </w:p>
            </w:tc>
          </w:sdtContent>
        </w:sdt>
      </w:tr>
      <w:tr w:rsidR="009D5BB2" w:rsidRPr="00216C69" w14:paraId="5C6ED352" w14:textId="77777777">
        <w:trPr>
          <w:trHeight w:val="280"/>
        </w:trPr>
        <w:tc>
          <w:tcPr>
            <w:tcW w:w="2552" w:type="dxa"/>
            <w:shd w:val="clear" w:color="auto" w:fill="F4F4F4"/>
            <w:tcMar>
              <w:top w:w="142" w:type="dxa"/>
            </w:tcMar>
          </w:tcPr>
          <w:p w14:paraId="73A92AF3" w14:textId="77777777" w:rsidR="009D5BB2" w:rsidRDefault="009D5BB2">
            <w:pPr>
              <w:jc w:val="center"/>
              <w:rPr>
                <w:rStyle w:val="IntenseEmphasis"/>
              </w:rPr>
            </w:pPr>
            <w:r w:rsidRPr="00332412">
              <w:rPr>
                <w:rStyle w:val="IntenseEmphasis"/>
              </w:rPr>
              <w:t>Timeframe:</w:t>
            </w:r>
          </w:p>
        </w:tc>
        <w:sdt>
          <w:sdtPr>
            <w:id w:val="-91562091"/>
            <w:placeholder>
              <w:docPart w:val="67CB8BE663AE4B22B278F82FE29BEDC1"/>
            </w:placeholder>
            <w:text w:multiLine="1"/>
          </w:sdtPr>
          <w:sdtEndPr/>
          <w:sdtContent>
            <w:tc>
              <w:tcPr>
                <w:tcW w:w="7631" w:type="dxa"/>
                <w:shd w:val="clear" w:color="auto" w:fill="auto"/>
                <w:tcMar>
                  <w:top w:w="142" w:type="dxa"/>
                </w:tcMar>
              </w:tcPr>
              <w:p w14:paraId="3BE1B1CD" w14:textId="51AC7B14" w:rsidR="009D5BB2" w:rsidRPr="005C5FC4" w:rsidRDefault="006002EB">
                <w:r>
                  <w:t>Until End of 2025 with the possibility to extend by one additional year</w:t>
                </w:r>
                <w:r w:rsidR="009D5BB2">
                  <w:br/>
                </w:r>
              </w:p>
            </w:tc>
          </w:sdtContent>
        </w:sdt>
      </w:tr>
      <w:tr w:rsidR="009D5BB2" w:rsidRPr="00216C69" w14:paraId="020BF7B9" w14:textId="77777777">
        <w:trPr>
          <w:trHeight w:val="280"/>
        </w:trPr>
        <w:tc>
          <w:tcPr>
            <w:tcW w:w="2552" w:type="dxa"/>
            <w:shd w:val="clear" w:color="auto" w:fill="F4F4F4"/>
            <w:tcMar>
              <w:top w:w="142" w:type="dxa"/>
            </w:tcMar>
          </w:tcPr>
          <w:p w14:paraId="22ADE66E" w14:textId="77777777" w:rsidR="009D5BB2" w:rsidRDefault="009D5BB2">
            <w:pPr>
              <w:jc w:val="center"/>
              <w:rPr>
                <w:rStyle w:val="IntenseEmphasis"/>
              </w:rPr>
            </w:pPr>
            <w:r w:rsidRPr="00332412">
              <w:rPr>
                <w:rStyle w:val="IntenseEmphasis"/>
              </w:rPr>
              <w:t>Additional comments:</w:t>
            </w:r>
          </w:p>
        </w:tc>
        <w:sdt>
          <w:sdtPr>
            <w:id w:val="-1332055398"/>
            <w:placeholder>
              <w:docPart w:val="7EA6947ABAFF4F989772C342A7AD3D61"/>
            </w:placeholder>
            <w:text w:multiLine="1"/>
          </w:sdtPr>
          <w:sdtEndPr/>
          <w:sdtContent>
            <w:tc>
              <w:tcPr>
                <w:tcW w:w="7631" w:type="dxa"/>
                <w:shd w:val="clear" w:color="auto" w:fill="auto"/>
                <w:tcMar>
                  <w:top w:w="142" w:type="dxa"/>
                </w:tcMar>
              </w:tcPr>
              <w:p w14:paraId="046DC42F" w14:textId="77777777" w:rsidR="009D5BB2" w:rsidRPr="005C5FC4" w:rsidRDefault="009D5BB2">
                <w:r>
                  <w:t>Text</w:t>
                </w:r>
                <w:r>
                  <w:br/>
                </w:r>
              </w:p>
            </w:tc>
          </w:sdtContent>
        </w:sdt>
      </w:tr>
    </w:tbl>
    <w:p w14:paraId="202B33F9" w14:textId="77777777" w:rsidR="00056D27" w:rsidRPr="00056D27" w:rsidRDefault="00056D27" w:rsidP="00056D27">
      <w:pPr>
        <w:pStyle w:val="Subtitle"/>
        <w:rPr>
          <w:rFonts w:hint="eastAsia"/>
        </w:rPr>
      </w:pPr>
    </w:p>
    <w:p w14:paraId="3475A10A" w14:textId="77777777" w:rsidR="00332412" w:rsidRDefault="00332412">
      <w:pPr>
        <w:spacing w:line="240" w:lineRule="auto"/>
        <w:rPr>
          <w:rFonts w:asciiTheme="majorHAnsi" w:eastAsiaTheme="majorEastAsia" w:hAnsiTheme="majorHAnsi" w:cstheme="majorBidi" w:hint="eastAsia"/>
          <w:b/>
          <w:iCs/>
          <w:color w:val="05164D" w:themeColor="text2"/>
          <w:sz w:val="28"/>
          <w:szCs w:val="24"/>
        </w:rPr>
      </w:pPr>
      <w:r>
        <w:rPr>
          <w:b/>
          <w:iCs/>
          <w:caps/>
          <w:sz w:val="28"/>
          <w:szCs w:val="24"/>
        </w:rPr>
        <w:br w:type="page"/>
      </w:r>
    </w:p>
    <w:p w14:paraId="1FAFD55A" w14:textId="77777777" w:rsidR="00332412" w:rsidRDefault="00314C8C" w:rsidP="00332412">
      <w:pPr>
        <w:pStyle w:val="Title"/>
        <w:rPr>
          <w:rFonts w:hint="eastAsia"/>
        </w:rPr>
      </w:pPr>
      <w:r>
        <w:lastRenderedPageBreak/>
        <w:t>REQUEST REPLy DETAILS</w:t>
      </w:r>
    </w:p>
    <w:p w14:paraId="37989392" w14:textId="77777777" w:rsidR="00332412" w:rsidRDefault="00332412" w:rsidP="00332412">
      <w:pPr>
        <w:pStyle w:val="NoSpacing"/>
        <w:rPr>
          <w:rStyle w:val="IntenseEmphasis"/>
          <w:sz w:val="26"/>
          <w:lang w:val="en-US"/>
        </w:rPr>
      </w:pPr>
    </w:p>
    <w:p w14:paraId="73621284" w14:textId="77777777" w:rsidR="00332412" w:rsidRPr="00332412" w:rsidRDefault="00D46277" w:rsidP="00332412">
      <w:pPr>
        <w:pStyle w:val="NoSpacing"/>
        <w:rPr>
          <w:rStyle w:val="IntenseEmphasis"/>
          <w:sz w:val="26"/>
          <w:lang w:val="en-US"/>
        </w:rPr>
      </w:pPr>
      <w:r>
        <w:rPr>
          <w:rStyle w:val="IntenseEmphasis"/>
          <w:sz w:val="26"/>
          <w:lang w:val="en-US"/>
        </w:rPr>
        <w:t>Name of IT partner</w:t>
      </w:r>
      <w:r w:rsidR="00F367BE">
        <w:rPr>
          <w:rStyle w:val="IntenseEmphasis"/>
          <w:sz w:val="26"/>
          <w:lang w:val="en-US"/>
        </w:rPr>
        <w:t xml:space="preserve"> 1</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552"/>
        <w:gridCol w:w="7631"/>
      </w:tblGrid>
      <w:tr w:rsidR="00332412" w:rsidRPr="00216C69" w14:paraId="15E9534D" w14:textId="77777777" w:rsidTr="5755C916">
        <w:trPr>
          <w:trHeight w:val="265"/>
        </w:trPr>
        <w:tc>
          <w:tcPr>
            <w:tcW w:w="2552" w:type="dxa"/>
            <w:shd w:val="clear" w:color="auto" w:fill="F4F4F4" w:themeFill="accent2" w:themeFillTint="33"/>
            <w:tcMar>
              <w:top w:w="142" w:type="dxa"/>
            </w:tcMar>
          </w:tcPr>
          <w:p w14:paraId="146D40ED" w14:textId="77777777" w:rsidR="00332412" w:rsidRPr="00B23829" w:rsidRDefault="00332412" w:rsidP="00332412">
            <w:pPr>
              <w:jc w:val="center"/>
              <w:rPr>
                <w:rStyle w:val="IntenseEmphasis"/>
              </w:rPr>
            </w:pPr>
            <w:r w:rsidRPr="00332412">
              <w:rPr>
                <w:rStyle w:val="IntenseEmphasis"/>
              </w:rPr>
              <w:t>Contact person:</w:t>
            </w:r>
          </w:p>
        </w:tc>
        <w:sdt>
          <w:sdtPr>
            <w:rPr>
              <w:color w:val="auto"/>
            </w:rPr>
            <w:id w:val="-443610754"/>
            <w:placeholder>
              <w:docPart w:val="75CBDF36EA3B46FF92AD122A82C2DBEF"/>
            </w:placeholder>
            <w:showingPlcHdr/>
            <w:text w:multiLine="1"/>
          </w:sdtPr>
          <w:sdtEndPr>
            <w:rPr>
              <w:rStyle w:val="PlaceholderText"/>
            </w:rPr>
          </w:sdtEndPr>
          <w:sdtContent>
            <w:tc>
              <w:tcPr>
                <w:tcW w:w="7631" w:type="dxa"/>
                <w:shd w:val="clear" w:color="auto" w:fill="auto"/>
                <w:tcMar>
                  <w:top w:w="142" w:type="dxa"/>
                </w:tcMar>
              </w:tcPr>
              <w:p w14:paraId="3E607806" w14:textId="77777777" w:rsidR="00332412" w:rsidRPr="00216C69" w:rsidRDefault="002E673E" w:rsidP="002E673E">
                <w:r>
                  <w:rPr>
                    <w:rStyle w:val="PlaceholderText"/>
                    <w:color w:val="auto"/>
                  </w:rPr>
                  <w:t>First and second name</w:t>
                </w:r>
              </w:p>
            </w:tc>
          </w:sdtContent>
        </w:sdt>
      </w:tr>
      <w:tr w:rsidR="00332412" w:rsidRPr="00881AD4" w14:paraId="08D71EED" w14:textId="77777777" w:rsidTr="5755C916">
        <w:trPr>
          <w:trHeight w:val="280"/>
        </w:trPr>
        <w:tc>
          <w:tcPr>
            <w:tcW w:w="2552" w:type="dxa"/>
            <w:shd w:val="clear" w:color="auto" w:fill="F4F4F4" w:themeFill="accent2" w:themeFillTint="33"/>
            <w:tcMar>
              <w:top w:w="142" w:type="dxa"/>
            </w:tcMar>
          </w:tcPr>
          <w:p w14:paraId="332D71A3" w14:textId="77777777" w:rsidR="00332412" w:rsidRPr="00B23829" w:rsidRDefault="00332412" w:rsidP="00332412">
            <w:pPr>
              <w:jc w:val="center"/>
              <w:rPr>
                <w:rStyle w:val="IntenseEmphasis"/>
              </w:rPr>
            </w:pPr>
            <w:r w:rsidRPr="00332412">
              <w:rPr>
                <w:rStyle w:val="IntenseEmphasis"/>
              </w:rPr>
              <w:t>Offer status and date:</w:t>
            </w:r>
          </w:p>
        </w:tc>
        <w:tc>
          <w:tcPr>
            <w:tcW w:w="7631" w:type="dxa"/>
            <w:shd w:val="clear" w:color="auto" w:fill="auto"/>
            <w:tcMar>
              <w:top w:w="142" w:type="dxa"/>
            </w:tcMar>
          </w:tcPr>
          <w:p w14:paraId="716D4AAF" w14:textId="77777777" w:rsidR="00332412" w:rsidRPr="001E4DEA" w:rsidRDefault="0063269B" w:rsidP="002E673E">
            <w:pPr>
              <w:tabs>
                <w:tab w:val="center" w:pos="3773"/>
              </w:tabs>
              <w:rPr>
                <w:lang w:val="de-DE"/>
              </w:rPr>
            </w:pPr>
            <w:sdt>
              <w:sdtPr>
                <w:id w:val="1677307161"/>
                <w:placeholder>
                  <w:docPart w:val="E1B44E55F01A4B15B27ED470595C1AE9"/>
                </w:placeholder>
                <w:showingPlcHd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r w:rsidR="002E673E" w:rsidRPr="00AF3B62">
                  <w:rPr>
                    <w:rStyle w:val="PlaceholderText"/>
                    <w:lang w:val="de-DE"/>
                  </w:rPr>
                  <w:t>Wählen Sie ein Element aus.</w:t>
                </w:r>
              </w:sdtContent>
            </w:sdt>
            <w:r w:rsidR="002E673E" w:rsidRPr="002E673E">
              <w:rPr>
                <w:lang w:val="de-DE"/>
              </w:rPr>
              <w:tab/>
            </w:r>
            <w:sdt>
              <w:sdtPr>
                <w:rPr>
                  <w:lang w:val="de-DE"/>
                </w:rPr>
                <w:id w:val="-912857141"/>
                <w:placeholder>
                  <w:docPart w:val="B26E90F7E5A1412F9846495358584A91"/>
                </w:placeholder>
                <w:text w:multiLine="1"/>
              </w:sdtPr>
              <w:sdtEndPr/>
              <w:sdtContent>
                <w:r w:rsidR="002E673E" w:rsidRPr="001E4DEA">
                  <w:rPr>
                    <w:lang w:val="de-DE"/>
                  </w:rPr>
                  <w:t>DD.MM.YYY</w:t>
                </w:r>
              </w:sdtContent>
            </w:sdt>
          </w:p>
        </w:tc>
      </w:tr>
      <w:tr w:rsidR="00332412" w:rsidRPr="00216C69" w14:paraId="41E4D0E5" w14:textId="77777777" w:rsidTr="5755C916">
        <w:trPr>
          <w:trHeight w:val="280"/>
        </w:trPr>
        <w:tc>
          <w:tcPr>
            <w:tcW w:w="2552" w:type="dxa"/>
            <w:shd w:val="clear" w:color="auto" w:fill="F4F4F4" w:themeFill="accent2" w:themeFillTint="33"/>
            <w:tcMar>
              <w:top w:w="142" w:type="dxa"/>
            </w:tcMar>
          </w:tcPr>
          <w:p w14:paraId="3FCA2D9C" w14:textId="77777777" w:rsidR="00332412" w:rsidRDefault="00332412" w:rsidP="00332412">
            <w:pPr>
              <w:jc w:val="center"/>
              <w:rPr>
                <w:rStyle w:val="IntenseEmphasis"/>
              </w:rPr>
            </w:pPr>
            <w:r w:rsidRPr="00332412">
              <w:rPr>
                <w:rStyle w:val="IntenseEmphasis"/>
              </w:rPr>
              <w:t>Reasoning if declined:</w:t>
            </w:r>
          </w:p>
        </w:tc>
        <w:sdt>
          <w:sdtPr>
            <w:id w:val="-1507579875"/>
            <w:placeholder>
              <w:docPart w:val="03A9027A151742AF89BB0A29BD2703B8"/>
            </w:placeholder>
            <w:text w:multiLine="1"/>
          </w:sdtPr>
          <w:sdtEndPr/>
          <w:sdtContent>
            <w:tc>
              <w:tcPr>
                <w:tcW w:w="7631" w:type="dxa"/>
                <w:shd w:val="clear" w:color="auto" w:fill="auto"/>
                <w:tcMar>
                  <w:top w:w="142" w:type="dxa"/>
                </w:tcMar>
              </w:tcPr>
              <w:p w14:paraId="4A448666" w14:textId="77777777" w:rsidR="00332412" w:rsidRPr="005C5FC4" w:rsidRDefault="002E673E" w:rsidP="00332412">
                <w:r>
                  <w:t>Text</w:t>
                </w:r>
                <w:r>
                  <w:br/>
                </w:r>
              </w:p>
            </w:tc>
          </w:sdtContent>
        </w:sdt>
      </w:tr>
      <w:tr w:rsidR="00332412" w:rsidRPr="00216C69" w14:paraId="4B973813" w14:textId="77777777" w:rsidTr="5755C916">
        <w:trPr>
          <w:trHeight w:val="280"/>
        </w:trPr>
        <w:tc>
          <w:tcPr>
            <w:tcW w:w="2552" w:type="dxa"/>
            <w:shd w:val="clear" w:color="auto" w:fill="F4F4F4" w:themeFill="accent2" w:themeFillTint="33"/>
            <w:tcMar>
              <w:top w:w="142" w:type="dxa"/>
            </w:tcMar>
          </w:tcPr>
          <w:p w14:paraId="022EB2DE" w14:textId="1C93C91B" w:rsidR="00332412" w:rsidRDefault="00332412" w:rsidP="00332412">
            <w:pPr>
              <w:jc w:val="center"/>
              <w:rPr>
                <w:rStyle w:val="IntenseEmphasis"/>
              </w:rPr>
            </w:pPr>
            <w:commentRangeStart w:id="3"/>
            <w:commentRangeStart w:id="4"/>
            <w:r w:rsidRPr="00332412">
              <w:rPr>
                <w:rStyle w:val="IntenseEmphasis"/>
              </w:rPr>
              <w:t>Offered resources and capabilities:</w:t>
            </w:r>
            <w:commentRangeEnd w:id="3"/>
            <w:r w:rsidR="00436AE0">
              <w:rPr>
                <w:rStyle w:val="CommentReference"/>
              </w:rPr>
              <w:commentReference w:id="3"/>
            </w:r>
            <w:commentRangeEnd w:id="4"/>
            <w:r w:rsidR="00611F21">
              <w:rPr>
                <w:rStyle w:val="CommentReference"/>
              </w:rPr>
              <w:commentReference w:id="4"/>
            </w:r>
          </w:p>
        </w:tc>
        <w:sdt>
          <w:sdtPr>
            <w:id w:val="-1842237892"/>
            <w:placeholder>
              <w:docPart w:val="6D74431E85FE41B1B65839BBC7E78A1B"/>
            </w:placeholder>
            <w:text w:multiLine="1"/>
          </w:sdtPr>
          <w:sdtEndPr/>
          <w:sdtContent>
            <w:tc>
              <w:tcPr>
                <w:tcW w:w="7631" w:type="dxa"/>
                <w:shd w:val="clear" w:color="auto" w:fill="auto"/>
                <w:tcMar>
                  <w:top w:w="142" w:type="dxa"/>
                </w:tcMar>
              </w:tcPr>
              <w:p w14:paraId="5490A1AC" w14:textId="1586D315" w:rsidR="00332412" w:rsidRPr="00C4180C" w:rsidRDefault="00611F21" w:rsidP="00AB7228">
                <w:r w:rsidRPr="00611F21">
                  <w:t>We propose to initially offer 3FTEs with the capabilities outlined below to support the transition phase, during which we will focus on acquiring business knowledge and understanding existing processes. Following this transition, we will reassess the required skill mix and allocation based on the acquired insights and the proposed product roadmap.</w:t>
                </w:r>
                <w:r w:rsidRPr="00611F21">
                  <w:br/>
                </w:r>
                <w:r w:rsidRPr="00611F21">
                  <w:br/>
                </w:r>
                <w:r w:rsidRPr="00C4180C">
                  <w:t>1. React Native – Cross-Platform Mobile Development</w:t>
                </w:r>
                <w:r w:rsidRPr="00C4180C">
                  <w:br/>
                  <w:t>Highly skilled engineer with extensive experience in building and maintaining React Native-based mobile applications for both iOS and Android. Proficient in publishing and maintaining apps on the Apple App Store and Google Play Store.</w:t>
                </w:r>
                <w:r w:rsidRPr="00C4180C">
                  <w:br/>
                  <w:t>Demonstrated expertise in implementing responsive and intuitive user interfaces, integrating native SDKs (e.g., barcode scanning), and optimizing app performance across various devices through test-driven development.</w:t>
                </w:r>
                <w:r w:rsidRPr="00611F21">
                  <w:br/>
                </w:r>
                <w:r w:rsidRPr="00611F21">
                  <w:br/>
                </w:r>
                <w:r w:rsidRPr="00C4180C">
                  <w:t>2. Ruby on Rails – Backend/API Development</w:t>
                </w:r>
                <w:r w:rsidRPr="00C4180C">
                  <w:br/>
                  <w:t>Experienced professional with strong expertise in developing Ruby on Rails-based backends, capable of designing, building, and delivering robust APIs that seamlessly integrate with mobile frontends, third-party systems, and blockchain networks.</w:t>
                </w:r>
                <w:r w:rsidRPr="00C4180C">
                  <w:br/>
                  <w:t>Proficient in managing end-to-end CI/CD pipelines, infrastructure provisioning, monitoring, and automated deployments in AWS environments.</w:t>
                </w:r>
                <w:r w:rsidRPr="00C4180C">
                  <w:br/>
                  <w:t>Hands-on experience with Redis and Sidekiq for background job processing, scheduled tasks, and queue management to efficiently handle time-consuming operations. Familiar with implementing strategies to safeguard mobile applications from fraudulent usage (e.g., rate limiting) and effectively managing high-traffic scenarios.</w:t>
                </w:r>
                <w:r w:rsidRPr="00611F21">
                  <w:br/>
                </w:r>
                <w:r w:rsidRPr="00C4180C">
                  <w:br/>
                  <w:t>3. Quality Assurance &amp; Automated Testing</w:t>
                </w:r>
                <w:r w:rsidRPr="00C4180C">
                  <w:br/>
                </w:r>
                <w:r w:rsidRPr="00611F21">
                  <w:t>A quality-focused professional with strong expertise in writing automated test cases and ensuring comprehensive test coverage for both mobile applications and backend services.</w:t>
                </w:r>
                <w:r w:rsidRPr="00611F21">
                  <w:br/>
                  <w:t>Possesses the capability to rigorously test mobile experiences across a wide range of devices and OS versions, ensuring consistent performance, reliability, and a seamless user experience.</w:t>
                </w:r>
                <w:r w:rsidRPr="00611F21">
                  <w:br/>
                </w:r>
                <w:r w:rsidRPr="00C4180C">
                  <w:br/>
                </w:r>
                <w:r w:rsidRPr="00611F21">
                  <w:t xml:space="preserve">For Web3 / Blockchain Expertise, we will leverage the synergies of our dedicated blockchain practice, comprising experts with in-depth knowledge and hands-on </w:t>
                </w:r>
                <w:r w:rsidRPr="00611F21">
                  <w:lastRenderedPageBreak/>
                  <w:t>experience in developing smart contracts, triggering smart contract interactions, and handling NFT lifecycle operations such as minting, burning, and managing metadata.</w:t>
                </w:r>
                <w:r w:rsidRPr="00611F21">
                  <w:br/>
                  <w:t>Our team has successfully deployed these solutions across various blockchain networks. We will bring their expertise into this opportunity as needed, ensuring seamless integration and value-driven contributions throughout the engagement.</w:t>
                </w:r>
                <w:r w:rsidRPr="00C4180C">
                  <w:br/>
                </w:r>
              </w:p>
            </w:tc>
          </w:sdtContent>
        </w:sdt>
      </w:tr>
      <w:tr w:rsidR="00332412" w:rsidRPr="00216C69" w14:paraId="464F7B0B" w14:textId="77777777" w:rsidTr="5755C916">
        <w:trPr>
          <w:trHeight w:val="280"/>
        </w:trPr>
        <w:tc>
          <w:tcPr>
            <w:tcW w:w="2552" w:type="dxa"/>
            <w:shd w:val="clear" w:color="auto" w:fill="F4F4F4" w:themeFill="accent2" w:themeFillTint="33"/>
            <w:tcMar>
              <w:top w:w="142" w:type="dxa"/>
            </w:tcMar>
          </w:tcPr>
          <w:p w14:paraId="034F13A9" w14:textId="252BA1EA" w:rsidR="00332412" w:rsidRDefault="00332412" w:rsidP="00332412">
            <w:pPr>
              <w:jc w:val="center"/>
              <w:rPr>
                <w:rStyle w:val="IntenseEmphasis"/>
              </w:rPr>
            </w:pPr>
            <w:commentRangeStart w:id="6"/>
            <w:r w:rsidRPr="00332412">
              <w:rPr>
                <w:rStyle w:val="IntenseEmphasis"/>
              </w:rPr>
              <w:lastRenderedPageBreak/>
              <w:t>Experiences in required area:</w:t>
            </w:r>
            <w:commentRangeEnd w:id="6"/>
            <w:r w:rsidR="00436AE0">
              <w:rPr>
                <w:rStyle w:val="CommentReference"/>
              </w:rPr>
              <w:commentReference w:id="6"/>
            </w:r>
          </w:p>
        </w:tc>
        <w:sdt>
          <w:sdtPr>
            <w:id w:val="479504317"/>
            <w:placeholder>
              <w:docPart w:val="C0678722BC0E493DAC5A3385E68D89F1"/>
            </w:placeholder>
            <w:text w:multiLine="1"/>
          </w:sdtPr>
          <w:sdtEndPr/>
          <w:sdtContent>
            <w:tc>
              <w:tcPr>
                <w:tcW w:w="7631" w:type="dxa"/>
                <w:shd w:val="clear" w:color="auto" w:fill="auto"/>
                <w:tcMar>
                  <w:top w:w="142" w:type="dxa"/>
                </w:tcMar>
              </w:tcPr>
              <w:p w14:paraId="0BB1FD4F" w14:textId="01595D2D" w:rsidR="00332412" w:rsidRPr="005C5FC4" w:rsidRDefault="00AA1B20" w:rsidP="00332412">
                <w:r>
                  <w:t xml:space="preserve">Case Studies </w:t>
                </w:r>
                <w:r w:rsidR="002E673E">
                  <w:br/>
                </w:r>
              </w:p>
            </w:tc>
          </w:sdtContent>
        </w:sdt>
      </w:tr>
      <w:tr w:rsidR="00332412" w:rsidRPr="00216C69" w14:paraId="5CC0A417" w14:textId="77777777" w:rsidTr="5755C916">
        <w:trPr>
          <w:trHeight w:val="280"/>
        </w:trPr>
        <w:tc>
          <w:tcPr>
            <w:tcW w:w="2552" w:type="dxa"/>
            <w:shd w:val="clear" w:color="auto" w:fill="F4F4F4" w:themeFill="accent2" w:themeFillTint="33"/>
            <w:tcMar>
              <w:top w:w="142" w:type="dxa"/>
            </w:tcMar>
          </w:tcPr>
          <w:p w14:paraId="7230406E" w14:textId="77777777" w:rsidR="00332412" w:rsidRDefault="00332412" w:rsidP="00332412">
            <w:pPr>
              <w:jc w:val="center"/>
              <w:rPr>
                <w:rStyle w:val="IntenseEmphasis"/>
              </w:rPr>
            </w:pPr>
            <w:commentRangeStart w:id="8"/>
            <w:r w:rsidRPr="00332412">
              <w:rPr>
                <w:rStyle w:val="IntenseEmphasis"/>
              </w:rPr>
              <w:t xml:space="preserve">Synergies with other </w:t>
            </w:r>
            <w:r w:rsidR="002E673E">
              <w:rPr>
                <w:rStyle w:val="IntenseEmphasis"/>
              </w:rPr>
              <w:t xml:space="preserve">   </w:t>
            </w:r>
            <w:r w:rsidRPr="00332412">
              <w:rPr>
                <w:rStyle w:val="IntenseEmphasis"/>
              </w:rPr>
              <w:t>BU projects:</w:t>
            </w:r>
            <w:commentRangeEnd w:id="8"/>
            <w:r w:rsidR="002975EB">
              <w:rPr>
                <w:rStyle w:val="CommentReference"/>
              </w:rPr>
              <w:commentReference w:id="8"/>
            </w:r>
          </w:p>
        </w:tc>
        <w:tc>
          <w:tcPr>
            <w:tcW w:w="7631" w:type="dxa"/>
            <w:shd w:val="clear" w:color="auto" w:fill="auto"/>
            <w:tcMar>
              <w:top w:w="142" w:type="dxa"/>
            </w:tcMar>
          </w:tcPr>
          <w:p w14:paraId="4024BF03" w14:textId="01DA4472" w:rsidR="00332412" w:rsidRPr="005C5FC4" w:rsidRDefault="42429DDA" w:rsidP="00332412">
            <w:r>
              <w:t xml:space="preserve">- </w:t>
            </w:r>
            <w:sdt>
              <w:sdtPr>
                <w:id w:val="2128116136"/>
                <w:placeholder>
                  <w:docPart w:val="FF859DF8F67649269A8FF92BF7FFC99B"/>
                </w:placeholder>
                <w:text/>
              </w:sdtPr>
              <w:sdtEndPr/>
              <w:sdtContent>
                <w:r w:rsidR="305737FA">
                  <w:t>Uptrip deployment can be moved to openshift env, where miles&amp;more app backend is hosted, from AWS. This will help in achieving</w:t>
                </w:r>
                <w:r w:rsidR="10B3F264">
                  <w:t xml:space="preserve"> the unified tech-stack, have consistency in deployment practices and also save costs.</w:t>
                </w:r>
                <w:r w:rsidR="002E673E">
                  <w:br/>
                </w:r>
              </w:sdtContent>
            </w:sdt>
            <w:r w:rsidR="1A99C0A3">
              <w:t xml:space="preserve">- </w:t>
            </w:r>
            <w:r w:rsidR="43C757B9">
              <w:t>On the similar lines, if need seen, services too can be migrated to Java &amp; related tech-stack, and that will also ​help in bringing the consistency to the te</w:t>
            </w:r>
            <w:r w:rsidR="74CF47F5">
              <w:t>ch-stack and streamline development practices.</w:t>
            </w:r>
          </w:p>
        </w:tc>
      </w:tr>
      <w:tr w:rsidR="00332412" w:rsidRPr="00216C69" w14:paraId="4F731B36" w14:textId="77777777" w:rsidTr="5755C916">
        <w:trPr>
          <w:trHeight w:val="280"/>
        </w:trPr>
        <w:tc>
          <w:tcPr>
            <w:tcW w:w="2552" w:type="dxa"/>
            <w:shd w:val="clear" w:color="auto" w:fill="F4F4F4" w:themeFill="accent2" w:themeFillTint="33"/>
            <w:tcMar>
              <w:top w:w="142" w:type="dxa"/>
            </w:tcMar>
          </w:tcPr>
          <w:p w14:paraId="6563E390" w14:textId="77777777" w:rsidR="00332412" w:rsidRDefault="00332412" w:rsidP="00332412">
            <w:pPr>
              <w:jc w:val="center"/>
              <w:rPr>
                <w:rStyle w:val="IntenseEmphasis"/>
              </w:rPr>
            </w:pPr>
            <w:r w:rsidRPr="00332412">
              <w:rPr>
                <w:rStyle w:val="IntenseEmphasis"/>
              </w:rPr>
              <w:t>Delivery locations:</w:t>
            </w:r>
          </w:p>
        </w:tc>
        <w:sdt>
          <w:sdtPr>
            <w:id w:val="455451864"/>
            <w:placeholder>
              <w:docPart w:val="988E9E50CC21483D8E250C2A051642FE"/>
            </w:placeholder>
            <w:text w:multiLine="1"/>
          </w:sdtPr>
          <w:sdtEndPr/>
          <w:sdtContent>
            <w:tc>
              <w:tcPr>
                <w:tcW w:w="7631" w:type="dxa"/>
                <w:shd w:val="clear" w:color="auto" w:fill="auto"/>
                <w:tcMar>
                  <w:top w:w="142" w:type="dxa"/>
                </w:tcMar>
              </w:tcPr>
              <w:p w14:paraId="441E0A04" w14:textId="77777777" w:rsidR="00332412" w:rsidRPr="005C5FC4" w:rsidRDefault="002E673E" w:rsidP="00332412">
                <w:r>
                  <w:t>Text</w:t>
                </w:r>
                <w:r>
                  <w:br/>
                </w:r>
              </w:p>
            </w:tc>
          </w:sdtContent>
        </w:sdt>
      </w:tr>
      <w:tr w:rsidR="007E7FDD" w:rsidRPr="00216C69" w14:paraId="616CFE15" w14:textId="77777777" w:rsidTr="5755C916">
        <w:trPr>
          <w:trHeight w:val="280"/>
        </w:trPr>
        <w:tc>
          <w:tcPr>
            <w:tcW w:w="2552" w:type="dxa"/>
            <w:shd w:val="clear" w:color="auto" w:fill="F4F4F4" w:themeFill="accent2" w:themeFillTint="33"/>
            <w:tcMar>
              <w:top w:w="142" w:type="dxa"/>
            </w:tcMar>
          </w:tcPr>
          <w:p w14:paraId="0DE7C5B4" w14:textId="77777777" w:rsidR="007E7FDD" w:rsidRDefault="007E7FDD" w:rsidP="007E7FDD">
            <w:pPr>
              <w:jc w:val="center"/>
              <w:rPr>
                <w:rStyle w:val="IntenseEmphasis"/>
              </w:rPr>
            </w:pPr>
            <w:r w:rsidRPr="00332412">
              <w:rPr>
                <w:rStyle w:val="IntenseEmphasis"/>
              </w:rPr>
              <w:t>Onshore, nearshore and offshore ratio:</w:t>
            </w:r>
          </w:p>
        </w:tc>
        <w:sdt>
          <w:sdtPr>
            <w:id w:val="-1293587021"/>
            <w:placeholder>
              <w:docPart w:val="F47A4336BAEF480786C204EBD89CED04"/>
            </w:placeholder>
            <w:text w:multiLine="1"/>
          </w:sdtPr>
          <w:sdtEndPr/>
          <w:sdtContent>
            <w:tc>
              <w:tcPr>
                <w:tcW w:w="7631" w:type="dxa"/>
                <w:shd w:val="clear" w:color="auto" w:fill="auto"/>
                <w:tcMar>
                  <w:top w:w="142" w:type="dxa"/>
                </w:tcMar>
              </w:tcPr>
              <w:p w14:paraId="0F985120" w14:textId="77777777" w:rsidR="007E7FDD" w:rsidRPr="005C5FC4" w:rsidRDefault="007E7FDD" w:rsidP="007E7FDD">
                <w:r w:rsidRPr="007E7FDD">
                  <w:t>XX% / XX% / XX%</w:t>
                </w:r>
                <w:r w:rsidRPr="007E7FDD">
                  <w:br/>
                </w:r>
                <w:r>
                  <w:t>I</w:t>
                </w:r>
                <w:r w:rsidRPr="007E7FDD">
                  <w:t xml:space="preserve">f nearshore &gt;0%, please indicate location split: </w:t>
                </w:r>
                <w:r>
                  <w:t>LHIND TIA</w:t>
                </w:r>
                <w:r w:rsidRPr="007E7FDD">
                  <w:t>: XX%</w:t>
                </w:r>
                <w:r>
                  <w:t>, others: XX%</w:t>
                </w:r>
              </w:p>
            </w:tc>
          </w:sdtContent>
        </w:sdt>
      </w:tr>
      <w:tr w:rsidR="007E7FDD" w:rsidRPr="00216C69" w14:paraId="3EBB58C6" w14:textId="77777777" w:rsidTr="5755C916">
        <w:trPr>
          <w:trHeight w:val="280"/>
        </w:trPr>
        <w:tc>
          <w:tcPr>
            <w:tcW w:w="2552" w:type="dxa"/>
            <w:shd w:val="clear" w:color="auto" w:fill="F4F4F4" w:themeFill="accent2" w:themeFillTint="33"/>
            <w:tcMar>
              <w:top w:w="142" w:type="dxa"/>
            </w:tcMar>
          </w:tcPr>
          <w:p w14:paraId="2D5C5415" w14:textId="77777777" w:rsidR="007E7FDD" w:rsidRDefault="007E7FDD" w:rsidP="007E7FDD">
            <w:pPr>
              <w:jc w:val="center"/>
              <w:rPr>
                <w:rStyle w:val="IntenseEmphasis"/>
              </w:rPr>
            </w:pPr>
            <w:r w:rsidRPr="00332412">
              <w:rPr>
                <w:rStyle w:val="IntenseEmphasis"/>
              </w:rPr>
              <w:t>Rates:</w:t>
            </w:r>
          </w:p>
        </w:tc>
        <w:sdt>
          <w:sdtPr>
            <w:id w:val="-826054121"/>
            <w:placeholder>
              <w:docPart w:val="D232DF2BC90843878A5985E72492E377"/>
            </w:placeholder>
            <w:text w:multiLine="1"/>
          </w:sdtPr>
          <w:sdtEndPr/>
          <w:sdtContent>
            <w:tc>
              <w:tcPr>
                <w:tcW w:w="7631" w:type="dxa"/>
                <w:shd w:val="clear" w:color="auto" w:fill="auto"/>
                <w:tcMar>
                  <w:top w:w="142" w:type="dxa"/>
                </w:tcMar>
              </w:tcPr>
              <w:p w14:paraId="4A12650C" w14:textId="77777777" w:rsidR="007E7FDD" w:rsidRPr="005C5FC4" w:rsidRDefault="007E7FDD" w:rsidP="007E7FDD">
                <w:r>
                  <w:t>Text</w:t>
                </w:r>
                <w:r>
                  <w:br/>
                </w:r>
              </w:p>
            </w:tc>
          </w:sdtContent>
        </w:sdt>
      </w:tr>
      <w:tr w:rsidR="007E7FDD" w:rsidRPr="00FA72A4" w14:paraId="74415BDA" w14:textId="77777777" w:rsidTr="5755C916">
        <w:trPr>
          <w:trHeight w:val="280"/>
        </w:trPr>
        <w:tc>
          <w:tcPr>
            <w:tcW w:w="2552" w:type="dxa"/>
            <w:shd w:val="clear" w:color="auto" w:fill="F4F4F4" w:themeFill="accent2" w:themeFillTint="33"/>
            <w:tcMar>
              <w:top w:w="142" w:type="dxa"/>
            </w:tcMar>
          </w:tcPr>
          <w:p w14:paraId="34496E7C" w14:textId="77777777" w:rsidR="007E7FDD" w:rsidRDefault="007E7FDD" w:rsidP="007E7FDD">
            <w:pPr>
              <w:jc w:val="center"/>
              <w:rPr>
                <w:rStyle w:val="IntenseEmphasis"/>
              </w:rPr>
            </w:pPr>
            <w:r w:rsidRPr="00332412">
              <w:rPr>
                <w:rStyle w:val="IntenseEmphasis"/>
              </w:rPr>
              <w:t>Subcontractor resources required:</w:t>
            </w:r>
          </w:p>
        </w:tc>
        <w:sdt>
          <w:sdtPr>
            <w:id w:val="1972093726"/>
            <w:placeholder>
              <w:docPart w:val="C5D46C48CB254AC687843AD9159DCF57"/>
            </w:placeholder>
            <w:showingPlcHdr/>
            <w:dropDownList>
              <w:listItem w:value="Please select"/>
              <w:listItem w:displayText="Yes" w:value="Yes"/>
              <w:listItem w:displayText="No" w:value="No"/>
              <w:listItem w:displayText="Unclear" w:value="Unclear"/>
            </w:dropDownList>
          </w:sdtPr>
          <w:sdtEndPr/>
          <w:sdtContent>
            <w:tc>
              <w:tcPr>
                <w:tcW w:w="7631" w:type="dxa"/>
                <w:shd w:val="clear" w:color="auto" w:fill="auto"/>
                <w:tcMar>
                  <w:top w:w="142" w:type="dxa"/>
                </w:tcMar>
              </w:tcPr>
              <w:p w14:paraId="00205AA0" w14:textId="77777777" w:rsidR="007E7FDD" w:rsidRPr="002E673E" w:rsidRDefault="007E7FDD" w:rsidP="007E7FDD">
                <w:pPr>
                  <w:rPr>
                    <w:lang w:val="de-DE"/>
                  </w:rPr>
                </w:pPr>
                <w:r w:rsidRPr="002E673E">
                  <w:rPr>
                    <w:rStyle w:val="PlaceholderText"/>
                    <w:lang w:val="de-DE"/>
                  </w:rPr>
                  <w:t>Wählen Sie ein Element aus.</w:t>
                </w:r>
              </w:p>
            </w:tc>
          </w:sdtContent>
        </w:sdt>
      </w:tr>
      <w:tr w:rsidR="007E7FDD" w:rsidRPr="00FA72A4" w14:paraId="0F52A6A4" w14:textId="77777777" w:rsidTr="5755C916">
        <w:trPr>
          <w:trHeight w:val="280"/>
        </w:trPr>
        <w:tc>
          <w:tcPr>
            <w:tcW w:w="2552" w:type="dxa"/>
            <w:shd w:val="clear" w:color="auto" w:fill="F4F4F4" w:themeFill="accent2" w:themeFillTint="33"/>
            <w:tcMar>
              <w:top w:w="142" w:type="dxa"/>
            </w:tcMar>
          </w:tcPr>
          <w:p w14:paraId="0A6DAF17" w14:textId="77777777" w:rsidR="007E7FDD" w:rsidRPr="00332412" w:rsidRDefault="007E7FDD" w:rsidP="007E7FDD">
            <w:pPr>
              <w:jc w:val="center"/>
              <w:rPr>
                <w:rStyle w:val="IntenseEmphasis"/>
              </w:rPr>
            </w:pPr>
            <w:r w:rsidRPr="00332412">
              <w:rPr>
                <w:rStyle w:val="IntenseEmphasis"/>
              </w:rPr>
              <w:t>Hiring required:</w:t>
            </w:r>
          </w:p>
        </w:tc>
        <w:sdt>
          <w:sdtPr>
            <w:id w:val="-56549625"/>
            <w:placeholder>
              <w:docPart w:val="A687BC83368149C28C292F9DF6ECDF79"/>
            </w:placeholder>
            <w:showingPlcHdr/>
            <w:dropDownList>
              <w:listItem w:value="Please select"/>
              <w:listItem w:displayText="Yes" w:value="Yes"/>
              <w:listItem w:displayText="No" w:value="No"/>
              <w:listItem w:displayText="Unclear" w:value="Unclear"/>
            </w:dropDownList>
          </w:sdtPr>
          <w:sdtEndPr/>
          <w:sdtContent>
            <w:tc>
              <w:tcPr>
                <w:tcW w:w="7631" w:type="dxa"/>
                <w:shd w:val="clear" w:color="auto" w:fill="auto"/>
                <w:tcMar>
                  <w:top w:w="142" w:type="dxa"/>
                </w:tcMar>
              </w:tcPr>
              <w:p w14:paraId="2CE2AEA4" w14:textId="77777777" w:rsidR="007E7FDD" w:rsidRPr="00314C8C" w:rsidRDefault="007E7FDD" w:rsidP="007E7FDD">
                <w:pPr>
                  <w:rPr>
                    <w:lang w:val="de-DE"/>
                  </w:rPr>
                </w:pPr>
                <w:r w:rsidRPr="002E673E">
                  <w:rPr>
                    <w:rStyle w:val="PlaceholderText"/>
                    <w:lang w:val="de-DE"/>
                  </w:rPr>
                  <w:t>Wählen Sie ein Element aus.</w:t>
                </w:r>
              </w:p>
            </w:tc>
          </w:sdtContent>
        </w:sdt>
      </w:tr>
      <w:tr w:rsidR="007E7FDD" w:rsidRPr="00216C69" w14:paraId="75787D68" w14:textId="77777777" w:rsidTr="5755C916">
        <w:trPr>
          <w:trHeight w:val="280"/>
        </w:trPr>
        <w:tc>
          <w:tcPr>
            <w:tcW w:w="2552" w:type="dxa"/>
            <w:shd w:val="clear" w:color="auto" w:fill="F4F4F4" w:themeFill="accent2" w:themeFillTint="33"/>
            <w:tcMar>
              <w:top w:w="142" w:type="dxa"/>
            </w:tcMar>
          </w:tcPr>
          <w:p w14:paraId="70CFABFB" w14:textId="77777777" w:rsidR="007E7FDD" w:rsidRPr="00332412" w:rsidRDefault="007E7FDD" w:rsidP="007E7FDD">
            <w:pPr>
              <w:jc w:val="center"/>
              <w:rPr>
                <w:rStyle w:val="IntenseEmphasis"/>
              </w:rPr>
            </w:pPr>
            <w:r w:rsidRPr="00332412">
              <w:rPr>
                <w:rStyle w:val="IntenseEmphasis"/>
              </w:rPr>
              <w:t>Existing master contract:</w:t>
            </w:r>
          </w:p>
        </w:tc>
        <w:sdt>
          <w:sdtPr>
            <w:id w:val="-1460492594"/>
            <w:placeholder>
              <w:docPart w:val="520AB896B9A2420CAC24F1C01F019A2F"/>
            </w:placeholder>
            <w:text w:multiLine="1"/>
          </w:sdtPr>
          <w:sdtEndPr/>
          <w:sdtContent>
            <w:tc>
              <w:tcPr>
                <w:tcW w:w="7631" w:type="dxa"/>
                <w:shd w:val="clear" w:color="auto" w:fill="auto"/>
                <w:tcMar>
                  <w:top w:w="142" w:type="dxa"/>
                </w:tcMar>
              </w:tcPr>
              <w:p w14:paraId="6A05A42F" w14:textId="77777777" w:rsidR="007E7FDD" w:rsidRPr="005C5FC4" w:rsidRDefault="007E7FDD" w:rsidP="007E7FDD">
                <w:r>
                  <w:t>Text</w:t>
                </w:r>
                <w:r>
                  <w:br/>
                </w:r>
              </w:p>
            </w:tc>
          </w:sdtContent>
        </w:sdt>
      </w:tr>
      <w:tr w:rsidR="007E7FDD" w:rsidRPr="00314C8C" w14:paraId="26C4F414" w14:textId="77777777" w:rsidTr="5755C916">
        <w:trPr>
          <w:trHeight w:val="280"/>
        </w:trPr>
        <w:tc>
          <w:tcPr>
            <w:tcW w:w="2552" w:type="dxa"/>
            <w:shd w:val="clear" w:color="auto" w:fill="F4F4F4" w:themeFill="accent2" w:themeFillTint="33"/>
            <w:tcMar>
              <w:top w:w="142" w:type="dxa"/>
            </w:tcMar>
          </w:tcPr>
          <w:p w14:paraId="2A6FF2EC" w14:textId="77777777" w:rsidR="007E7FDD" w:rsidRPr="00332412" w:rsidRDefault="007E7FDD" w:rsidP="007E7FDD">
            <w:pPr>
              <w:jc w:val="center"/>
              <w:rPr>
                <w:rStyle w:val="IntenseEmphasis"/>
              </w:rPr>
            </w:pPr>
            <w:r w:rsidRPr="00332412">
              <w:rPr>
                <w:rStyle w:val="IntenseEmphasis"/>
              </w:rPr>
              <w:t>Additional comments:</w:t>
            </w:r>
          </w:p>
        </w:tc>
        <w:sdt>
          <w:sdtPr>
            <w:id w:val="-2044579088"/>
            <w:placeholder>
              <w:docPart w:val="AEF28C7ABF954255B37B17C7630E0EFC"/>
            </w:placeholder>
            <w:text w:multiLine="1"/>
          </w:sdtPr>
          <w:sdtEndPr/>
          <w:sdtContent>
            <w:tc>
              <w:tcPr>
                <w:tcW w:w="7631" w:type="dxa"/>
                <w:shd w:val="clear" w:color="auto" w:fill="auto"/>
                <w:tcMar>
                  <w:top w:w="142" w:type="dxa"/>
                </w:tcMar>
              </w:tcPr>
              <w:p w14:paraId="23C71031" w14:textId="77777777" w:rsidR="007E7FDD" w:rsidRPr="00314C8C" w:rsidRDefault="007E7FDD" w:rsidP="007E7FDD">
                <w:pPr>
                  <w:rPr>
                    <w:lang w:val="de-DE"/>
                  </w:rPr>
                </w:pPr>
                <w:r>
                  <w:t>Text</w:t>
                </w:r>
                <w:r>
                  <w:br/>
                </w:r>
              </w:p>
            </w:tc>
          </w:sdtContent>
        </w:sdt>
      </w:tr>
    </w:tbl>
    <w:p w14:paraId="6CD479A8" w14:textId="77777777" w:rsidR="00332412" w:rsidRPr="00314C8C" w:rsidRDefault="00332412" w:rsidP="00332412">
      <w:pPr>
        <w:pStyle w:val="Title"/>
        <w:rPr>
          <w:rFonts w:hint="eastAsia"/>
          <w:b/>
          <w:iCs/>
          <w:caps w:val="0"/>
          <w:spacing w:val="0"/>
          <w:kern w:val="0"/>
          <w:sz w:val="28"/>
          <w:szCs w:val="24"/>
          <w:lang w:val="de-DE"/>
        </w:rPr>
      </w:pPr>
    </w:p>
    <w:p w14:paraId="2E4C0C6E" w14:textId="77777777" w:rsidR="00F367BE" w:rsidRDefault="00F367BE" w:rsidP="00D46277">
      <w:pPr>
        <w:pStyle w:val="NoSpacing"/>
        <w:rPr>
          <w:rStyle w:val="IntenseEmphasis"/>
          <w:sz w:val="26"/>
          <w:lang w:val="en-US"/>
        </w:rPr>
      </w:pPr>
      <w:r>
        <w:rPr>
          <w:rStyle w:val="IntenseEmphasis"/>
          <w:sz w:val="26"/>
          <w:lang w:val="en-US"/>
        </w:rPr>
        <w:br w:type="page"/>
      </w:r>
    </w:p>
    <w:p w14:paraId="3685AF1A" w14:textId="77777777" w:rsidR="00D46277" w:rsidRPr="00332412" w:rsidRDefault="00D46277" w:rsidP="00D46277">
      <w:pPr>
        <w:pStyle w:val="NoSpacing"/>
        <w:rPr>
          <w:rStyle w:val="IntenseEmphasis"/>
          <w:sz w:val="26"/>
          <w:lang w:val="en-US"/>
        </w:rPr>
      </w:pPr>
      <w:r>
        <w:rPr>
          <w:rStyle w:val="IntenseEmphasis"/>
          <w:sz w:val="26"/>
          <w:lang w:val="en-US"/>
        </w:rPr>
        <w:lastRenderedPageBreak/>
        <w:t>Name of IT partner</w:t>
      </w:r>
      <w:r w:rsidR="00F367BE">
        <w:rPr>
          <w:rStyle w:val="IntenseEmphasis"/>
          <w:sz w:val="26"/>
          <w:lang w:val="en-US"/>
        </w:rPr>
        <w:t xml:space="preserve"> 2</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2552"/>
        <w:gridCol w:w="7631"/>
      </w:tblGrid>
      <w:tr w:rsidR="00D46277" w:rsidRPr="00216C69" w14:paraId="0AED954F" w14:textId="77777777">
        <w:trPr>
          <w:trHeight w:val="265"/>
        </w:trPr>
        <w:tc>
          <w:tcPr>
            <w:tcW w:w="2552" w:type="dxa"/>
            <w:shd w:val="clear" w:color="auto" w:fill="F4F4F4"/>
            <w:tcMar>
              <w:top w:w="142" w:type="dxa"/>
            </w:tcMar>
          </w:tcPr>
          <w:p w14:paraId="419B5BCD" w14:textId="77777777" w:rsidR="00D46277" w:rsidRPr="00B23829" w:rsidRDefault="00D46277">
            <w:pPr>
              <w:jc w:val="center"/>
              <w:rPr>
                <w:rStyle w:val="IntenseEmphasis"/>
              </w:rPr>
            </w:pPr>
            <w:r w:rsidRPr="00332412">
              <w:rPr>
                <w:rStyle w:val="IntenseEmphasis"/>
              </w:rPr>
              <w:t>Contact person:</w:t>
            </w:r>
          </w:p>
        </w:tc>
        <w:sdt>
          <w:sdtPr>
            <w:rPr>
              <w:color w:val="auto"/>
            </w:rPr>
            <w:id w:val="-1389649918"/>
            <w:placeholder>
              <w:docPart w:val="FD0D967BB3C04697B0706106CE97DABB"/>
            </w:placeholder>
            <w:showingPlcHdr/>
            <w:text w:multiLine="1"/>
          </w:sdtPr>
          <w:sdtEndPr>
            <w:rPr>
              <w:rStyle w:val="PlaceholderText"/>
            </w:rPr>
          </w:sdtEndPr>
          <w:sdtContent>
            <w:tc>
              <w:tcPr>
                <w:tcW w:w="7631" w:type="dxa"/>
                <w:shd w:val="clear" w:color="auto" w:fill="auto"/>
                <w:tcMar>
                  <w:top w:w="142" w:type="dxa"/>
                </w:tcMar>
              </w:tcPr>
              <w:p w14:paraId="001D9BC5" w14:textId="77777777" w:rsidR="00D46277" w:rsidRPr="00216C69" w:rsidRDefault="00D46277">
                <w:r>
                  <w:rPr>
                    <w:rStyle w:val="PlaceholderText"/>
                    <w:color w:val="auto"/>
                  </w:rPr>
                  <w:t>First and second name</w:t>
                </w:r>
              </w:p>
            </w:tc>
          </w:sdtContent>
        </w:sdt>
      </w:tr>
      <w:tr w:rsidR="00D46277" w:rsidRPr="00881AD4" w14:paraId="0E157ADE" w14:textId="77777777">
        <w:trPr>
          <w:trHeight w:val="280"/>
        </w:trPr>
        <w:tc>
          <w:tcPr>
            <w:tcW w:w="2552" w:type="dxa"/>
            <w:shd w:val="clear" w:color="auto" w:fill="F4F4F4"/>
            <w:tcMar>
              <w:top w:w="142" w:type="dxa"/>
            </w:tcMar>
          </w:tcPr>
          <w:p w14:paraId="5785A8C7" w14:textId="77777777" w:rsidR="00D46277" w:rsidRPr="00B23829" w:rsidRDefault="00D46277">
            <w:pPr>
              <w:jc w:val="center"/>
              <w:rPr>
                <w:rStyle w:val="IntenseEmphasis"/>
              </w:rPr>
            </w:pPr>
            <w:r w:rsidRPr="00332412">
              <w:rPr>
                <w:rStyle w:val="IntenseEmphasis"/>
              </w:rPr>
              <w:t>Offer status and date:</w:t>
            </w:r>
          </w:p>
        </w:tc>
        <w:tc>
          <w:tcPr>
            <w:tcW w:w="7631" w:type="dxa"/>
            <w:shd w:val="clear" w:color="auto" w:fill="auto"/>
            <w:tcMar>
              <w:top w:w="142" w:type="dxa"/>
            </w:tcMar>
          </w:tcPr>
          <w:p w14:paraId="3DA8C189" w14:textId="77777777" w:rsidR="00D46277" w:rsidRPr="001E4DEA" w:rsidRDefault="0063269B">
            <w:pPr>
              <w:tabs>
                <w:tab w:val="center" w:pos="3773"/>
              </w:tabs>
              <w:rPr>
                <w:lang w:val="de-DE"/>
              </w:rPr>
            </w:pPr>
            <w:sdt>
              <w:sdtPr>
                <w:id w:val="-892349397"/>
                <w:placeholder>
                  <w:docPart w:val="ECAB54CF47DE4F1ABC528E6CBF1CC8EF"/>
                </w:placeholder>
                <w:showingPlcHdr/>
                <w:dropDownList>
                  <w:listItem w:value="Please select"/>
                  <w:listItem w:displayText="Offer placed" w:value="Offer placed"/>
                  <w:listItem w:displayText="Offer declined by BU" w:value="Offer declined by BU"/>
                  <w:listItem w:displayText="Offer refused" w:value="Offer refused"/>
                  <w:listItem w:displayText="Not involved" w:value="Not involved"/>
                </w:dropDownList>
              </w:sdtPr>
              <w:sdtEndPr/>
              <w:sdtContent>
                <w:r w:rsidR="00D46277" w:rsidRPr="00AF3B62">
                  <w:rPr>
                    <w:rStyle w:val="PlaceholderText"/>
                    <w:lang w:val="de-DE"/>
                  </w:rPr>
                  <w:t>Wählen Sie ein Element aus.</w:t>
                </w:r>
              </w:sdtContent>
            </w:sdt>
            <w:r w:rsidR="00D46277" w:rsidRPr="002E673E">
              <w:rPr>
                <w:lang w:val="de-DE"/>
              </w:rPr>
              <w:tab/>
            </w:r>
            <w:sdt>
              <w:sdtPr>
                <w:rPr>
                  <w:lang w:val="de-DE"/>
                </w:rPr>
                <w:id w:val="-805705200"/>
                <w:placeholder>
                  <w:docPart w:val="EF21C1E26B7C4B249D5438598CE96FEF"/>
                </w:placeholder>
                <w:text w:multiLine="1"/>
              </w:sdtPr>
              <w:sdtEndPr/>
              <w:sdtContent>
                <w:r w:rsidR="00D46277" w:rsidRPr="001E4DEA">
                  <w:rPr>
                    <w:lang w:val="de-DE"/>
                  </w:rPr>
                  <w:t>DD.MM.YYY</w:t>
                </w:r>
              </w:sdtContent>
            </w:sdt>
          </w:p>
        </w:tc>
      </w:tr>
      <w:tr w:rsidR="00D46277" w:rsidRPr="00216C69" w14:paraId="6D2EEA82" w14:textId="77777777">
        <w:trPr>
          <w:trHeight w:val="280"/>
        </w:trPr>
        <w:tc>
          <w:tcPr>
            <w:tcW w:w="2552" w:type="dxa"/>
            <w:shd w:val="clear" w:color="auto" w:fill="F4F4F4"/>
            <w:tcMar>
              <w:top w:w="142" w:type="dxa"/>
            </w:tcMar>
          </w:tcPr>
          <w:p w14:paraId="69173ECF" w14:textId="77777777" w:rsidR="00D46277" w:rsidRDefault="00D46277">
            <w:pPr>
              <w:jc w:val="center"/>
              <w:rPr>
                <w:rStyle w:val="IntenseEmphasis"/>
              </w:rPr>
            </w:pPr>
            <w:r w:rsidRPr="00332412">
              <w:rPr>
                <w:rStyle w:val="IntenseEmphasis"/>
              </w:rPr>
              <w:t>Reasoning if declined:</w:t>
            </w:r>
          </w:p>
        </w:tc>
        <w:sdt>
          <w:sdtPr>
            <w:id w:val="-965430027"/>
            <w:placeholder>
              <w:docPart w:val="57ECA1C851B046B69A8CF05B38BC02D8"/>
            </w:placeholder>
            <w:text w:multiLine="1"/>
          </w:sdtPr>
          <w:sdtEndPr/>
          <w:sdtContent>
            <w:tc>
              <w:tcPr>
                <w:tcW w:w="7631" w:type="dxa"/>
                <w:shd w:val="clear" w:color="auto" w:fill="auto"/>
                <w:tcMar>
                  <w:top w:w="142" w:type="dxa"/>
                </w:tcMar>
              </w:tcPr>
              <w:p w14:paraId="3BD172D3" w14:textId="77777777" w:rsidR="00D46277" w:rsidRPr="005C5FC4" w:rsidRDefault="00D46277">
                <w:r>
                  <w:t>Text</w:t>
                </w:r>
                <w:r>
                  <w:br/>
                </w:r>
              </w:p>
            </w:tc>
          </w:sdtContent>
        </w:sdt>
      </w:tr>
      <w:tr w:rsidR="00D46277" w:rsidRPr="00216C69" w14:paraId="0FCC7DA2" w14:textId="77777777">
        <w:trPr>
          <w:trHeight w:val="280"/>
        </w:trPr>
        <w:tc>
          <w:tcPr>
            <w:tcW w:w="2552" w:type="dxa"/>
            <w:shd w:val="clear" w:color="auto" w:fill="F4F4F4"/>
            <w:tcMar>
              <w:top w:w="142" w:type="dxa"/>
            </w:tcMar>
          </w:tcPr>
          <w:p w14:paraId="3BE75F9C" w14:textId="77777777" w:rsidR="00D46277" w:rsidRDefault="00D46277">
            <w:pPr>
              <w:jc w:val="center"/>
              <w:rPr>
                <w:rStyle w:val="IntenseEmphasis"/>
              </w:rPr>
            </w:pPr>
            <w:r w:rsidRPr="00332412">
              <w:rPr>
                <w:rStyle w:val="IntenseEmphasis"/>
              </w:rPr>
              <w:t>Offered resources and capabilities:</w:t>
            </w:r>
          </w:p>
        </w:tc>
        <w:sdt>
          <w:sdtPr>
            <w:id w:val="-1972499355"/>
            <w:placeholder>
              <w:docPart w:val="1662AB3B751B4AE8A3FD19491C972808"/>
            </w:placeholder>
            <w:text w:multiLine="1"/>
          </w:sdtPr>
          <w:sdtEndPr/>
          <w:sdtContent>
            <w:tc>
              <w:tcPr>
                <w:tcW w:w="7631" w:type="dxa"/>
                <w:shd w:val="clear" w:color="auto" w:fill="auto"/>
                <w:tcMar>
                  <w:top w:w="142" w:type="dxa"/>
                </w:tcMar>
              </w:tcPr>
              <w:p w14:paraId="364BAA2E" w14:textId="77777777" w:rsidR="00D46277" w:rsidRPr="005C5FC4" w:rsidRDefault="00D46277">
                <w:r>
                  <w:t>Text</w:t>
                </w:r>
                <w:r>
                  <w:br/>
                </w:r>
              </w:p>
            </w:tc>
          </w:sdtContent>
        </w:sdt>
      </w:tr>
      <w:tr w:rsidR="00D46277" w:rsidRPr="00216C69" w14:paraId="7930AE71" w14:textId="77777777">
        <w:trPr>
          <w:trHeight w:val="280"/>
        </w:trPr>
        <w:tc>
          <w:tcPr>
            <w:tcW w:w="2552" w:type="dxa"/>
            <w:shd w:val="clear" w:color="auto" w:fill="F4F4F4"/>
            <w:tcMar>
              <w:top w:w="142" w:type="dxa"/>
            </w:tcMar>
          </w:tcPr>
          <w:p w14:paraId="32FC57F0" w14:textId="77777777" w:rsidR="00D46277" w:rsidRDefault="00D46277">
            <w:pPr>
              <w:jc w:val="center"/>
              <w:rPr>
                <w:rStyle w:val="IntenseEmphasis"/>
              </w:rPr>
            </w:pPr>
            <w:r w:rsidRPr="00332412">
              <w:rPr>
                <w:rStyle w:val="IntenseEmphasis"/>
              </w:rPr>
              <w:t xml:space="preserve">Experiences in </w:t>
            </w:r>
            <w:r>
              <w:rPr>
                <w:rStyle w:val="IntenseEmphasis"/>
              </w:rPr>
              <w:t xml:space="preserve">                </w:t>
            </w:r>
            <w:r w:rsidRPr="00332412">
              <w:rPr>
                <w:rStyle w:val="IntenseEmphasis"/>
              </w:rPr>
              <w:t>required area:</w:t>
            </w:r>
          </w:p>
        </w:tc>
        <w:sdt>
          <w:sdtPr>
            <w:id w:val="-643970224"/>
            <w:placeholder>
              <w:docPart w:val="6AEA3878CAB8432684AEB6E34C5450DC"/>
            </w:placeholder>
            <w:text w:multiLine="1"/>
          </w:sdtPr>
          <w:sdtEndPr/>
          <w:sdtContent>
            <w:tc>
              <w:tcPr>
                <w:tcW w:w="7631" w:type="dxa"/>
                <w:shd w:val="clear" w:color="auto" w:fill="auto"/>
                <w:tcMar>
                  <w:top w:w="142" w:type="dxa"/>
                </w:tcMar>
              </w:tcPr>
              <w:p w14:paraId="15C672D9" w14:textId="77777777" w:rsidR="00D46277" w:rsidRPr="005C5FC4" w:rsidRDefault="00D46277">
                <w:r>
                  <w:t>Text</w:t>
                </w:r>
                <w:r>
                  <w:br/>
                </w:r>
              </w:p>
            </w:tc>
          </w:sdtContent>
        </w:sdt>
      </w:tr>
      <w:tr w:rsidR="00D46277" w:rsidRPr="00216C69" w14:paraId="4455DFFE" w14:textId="77777777">
        <w:trPr>
          <w:trHeight w:val="280"/>
        </w:trPr>
        <w:tc>
          <w:tcPr>
            <w:tcW w:w="2552" w:type="dxa"/>
            <w:shd w:val="clear" w:color="auto" w:fill="F4F4F4"/>
            <w:tcMar>
              <w:top w:w="142" w:type="dxa"/>
            </w:tcMar>
          </w:tcPr>
          <w:p w14:paraId="5BA12D6B" w14:textId="77777777" w:rsidR="00D46277" w:rsidRDefault="00D46277">
            <w:pPr>
              <w:jc w:val="center"/>
              <w:rPr>
                <w:rStyle w:val="IntenseEmphasis"/>
              </w:rPr>
            </w:pPr>
            <w:bookmarkStart w:id="11" w:name="OLE_LINK2"/>
            <w:r w:rsidRPr="00332412">
              <w:rPr>
                <w:rStyle w:val="IntenseEmphasis"/>
              </w:rPr>
              <w:t xml:space="preserve">Synergies with other </w:t>
            </w:r>
            <w:r>
              <w:rPr>
                <w:rStyle w:val="IntenseEmphasis"/>
              </w:rPr>
              <w:t xml:space="preserve">   </w:t>
            </w:r>
            <w:r w:rsidRPr="00332412">
              <w:rPr>
                <w:rStyle w:val="IntenseEmphasis"/>
              </w:rPr>
              <w:t>BU projects</w:t>
            </w:r>
            <w:bookmarkEnd w:id="11"/>
            <w:r w:rsidRPr="00332412">
              <w:rPr>
                <w:rStyle w:val="IntenseEmphasis"/>
              </w:rPr>
              <w:t>:</w:t>
            </w:r>
          </w:p>
        </w:tc>
        <w:sdt>
          <w:sdtPr>
            <w:id w:val="521754445"/>
            <w:placeholder>
              <w:docPart w:val="2A02E10271BA4449A0C7768A4BF200DD"/>
            </w:placeholder>
            <w:text w:multiLine="1"/>
          </w:sdtPr>
          <w:sdtEndPr/>
          <w:sdtContent>
            <w:tc>
              <w:tcPr>
                <w:tcW w:w="7631" w:type="dxa"/>
                <w:shd w:val="clear" w:color="auto" w:fill="auto"/>
                <w:tcMar>
                  <w:top w:w="142" w:type="dxa"/>
                </w:tcMar>
              </w:tcPr>
              <w:p w14:paraId="51585230" w14:textId="77777777" w:rsidR="00D46277" w:rsidRPr="005C5FC4" w:rsidRDefault="00D46277">
                <w:r>
                  <w:t>Text</w:t>
                </w:r>
                <w:r>
                  <w:br/>
                </w:r>
              </w:p>
            </w:tc>
          </w:sdtContent>
        </w:sdt>
      </w:tr>
      <w:tr w:rsidR="00D46277" w:rsidRPr="00216C69" w14:paraId="2F9FAAFC" w14:textId="77777777">
        <w:trPr>
          <w:trHeight w:val="280"/>
        </w:trPr>
        <w:tc>
          <w:tcPr>
            <w:tcW w:w="2552" w:type="dxa"/>
            <w:shd w:val="clear" w:color="auto" w:fill="F4F4F4"/>
            <w:tcMar>
              <w:top w:w="142" w:type="dxa"/>
            </w:tcMar>
          </w:tcPr>
          <w:p w14:paraId="2D7EE3F9" w14:textId="77777777" w:rsidR="00D46277" w:rsidRDefault="00D46277">
            <w:pPr>
              <w:jc w:val="center"/>
              <w:rPr>
                <w:rStyle w:val="IntenseEmphasis"/>
              </w:rPr>
            </w:pPr>
            <w:r w:rsidRPr="00332412">
              <w:rPr>
                <w:rStyle w:val="IntenseEmphasis"/>
              </w:rPr>
              <w:t>Delivery locations:</w:t>
            </w:r>
          </w:p>
        </w:tc>
        <w:sdt>
          <w:sdtPr>
            <w:id w:val="1979490427"/>
            <w:placeholder>
              <w:docPart w:val="967AF777A3774112B3A3CF575206276C"/>
            </w:placeholder>
            <w:text w:multiLine="1"/>
          </w:sdtPr>
          <w:sdtEndPr/>
          <w:sdtContent>
            <w:tc>
              <w:tcPr>
                <w:tcW w:w="7631" w:type="dxa"/>
                <w:shd w:val="clear" w:color="auto" w:fill="auto"/>
                <w:tcMar>
                  <w:top w:w="142" w:type="dxa"/>
                </w:tcMar>
              </w:tcPr>
              <w:p w14:paraId="77FC92FB" w14:textId="77777777" w:rsidR="00D46277" w:rsidRPr="005C5FC4" w:rsidRDefault="00D46277">
                <w:r>
                  <w:t>Text</w:t>
                </w:r>
                <w:r>
                  <w:br/>
                </w:r>
              </w:p>
            </w:tc>
          </w:sdtContent>
        </w:sdt>
      </w:tr>
      <w:tr w:rsidR="00D46277" w:rsidRPr="00216C69" w14:paraId="263F4C29" w14:textId="77777777">
        <w:trPr>
          <w:trHeight w:val="280"/>
        </w:trPr>
        <w:tc>
          <w:tcPr>
            <w:tcW w:w="2552" w:type="dxa"/>
            <w:shd w:val="clear" w:color="auto" w:fill="F4F4F4"/>
            <w:tcMar>
              <w:top w:w="142" w:type="dxa"/>
            </w:tcMar>
          </w:tcPr>
          <w:p w14:paraId="1B6F4C82" w14:textId="77777777" w:rsidR="00D46277" w:rsidRDefault="00D46277">
            <w:pPr>
              <w:jc w:val="center"/>
              <w:rPr>
                <w:rStyle w:val="IntenseEmphasis"/>
              </w:rPr>
            </w:pPr>
            <w:r w:rsidRPr="00332412">
              <w:rPr>
                <w:rStyle w:val="IntenseEmphasis"/>
              </w:rPr>
              <w:t>Onshore, nearshore and offshore ratio:</w:t>
            </w:r>
          </w:p>
        </w:tc>
        <w:sdt>
          <w:sdtPr>
            <w:id w:val="-580441081"/>
            <w:placeholder>
              <w:docPart w:val="43FA132474B94195B0AC0A97548B97B9"/>
            </w:placeholder>
            <w:text w:multiLine="1"/>
          </w:sdtPr>
          <w:sdtEndPr/>
          <w:sdtContent>
            <w:tc>
              <w:tcPr>
                <w:tcW w:w="7631" w:type="dxa"/>
                <w:shd w:val="clear" w:color="auto" w:fill="auto"/>
                <w:tcMar>
                  <w:top w:w="142" w:type="dxa"/>
                </w:tcMar>
              </w:tcPr>
              <w:p w14:paraId="17D6CB3B" w14:textId="77777777" w:rsidR="00D46277" w:rsidRPr="005C5FC4" w:rsidRDefault="00D46277">
                <w:r w:rsidRPr="007E7FDD">
                  <w:t>XX% / XX% / XX%</w:t>
                </w:r>
                <w:r w:rsidRPr="007E7FDD">
                  <w:br/>
                </w:r>
                <w:r>
                  <w:t>I</w:t>
                </w:r>
                <w:r w:rsidRPr="007E7FDD">
                  <w:t xml:space="preserve">f nearshore &gt;0%, please indicate location split: </w:t>
                </w:r>
                <w:r>
                  <w:t>LHIND TIA</w:t>
                </w:r>
                <w:r w:rsidRPr="007E7FDD">
                  <w:t>: XX%</w:t>
                </w:r>
                <w:r>
                  <w:t>, others: XX%</w:t>
                </w:r>
              </w:p>
            </w:tc>
          </w:sdtContent>
        </w:sdt>
      </w:tr>
      <w:tr w:rsidR="00D46277" w:rsidRPr="00216C69" w14:paraId="41241B3C" w14:textId="77777777">
        <w:trPr>
          <w:trHeight w:val="280"/>
        </w:trPr>
        <w:tc>
          <w:tcPr>
            <w:tcW w:w="2552" w:type="dxa"/>
            <w:shd w:val="clear" w:color="auto" w:fill="F4F4F4"/>
            <w:tcMar>
              <w:top w:w="142" w:type="dxa"/>
            </w:tcMar>
          </w:tcPr>
          <w:p w14:paraId="65597D6F" w14:textId="77777777" w:rsidR="00D46277" w:rsidRDefault="00D46277">
            <w:pPr>
              <w:jc w:val="center"/>
              <w:rPr>
                <w:rStyle w:val="IntenseEmphasis"/>
              </w:rPr>
            </w:pPr>
            <w:r w:rsidRPr="00332412">
              <w:rPr>
                <w:rStyle w:val="IntenseEmphasis"/>
              </w:rPr>
              <w:t>Rates:</w:t>
            </w:r>
          </w:p>
        </w:tc>
        <w:sdt>
          <w:sdtPr>
            <w:id w:val="1202897603"/>
            <w:placeholder>
              <w:docPart w:val="298CD410E80344AF91FF3951790C4F98"/>
            </w:placeholder>
            <w:text w:multiLine="1"/>
          </w:sdtPr>
          <w:sdtEndPr/>
          <w:sdtContent>
            <w:tc>
              <w:tcPr>
                <w:tcW w:w="7631" w:type="dxa"/>
                <w:shd w:val="clear" w:color="auto" w:fill="auto"/>
                <w:tcMar>
                  <w:top w:w="142" w:type="dxa"/>
                </w:tcMar>
              </w:tcPr>
              <w:p w14:paraId="352E0289" w14:textId="77777777" w:rsidR="00D46277" w:rsidRPr="005C5FC4" w:rsidRDefault="00D46277">
                <w:r>
                  <w:t>Text</w:t>
                </w:r>
                <w:r>
                  <w:br/>
                </w:r>
              </w:p>
            </w:tc>
          </w:sdtContent>
        </w:sdt>
      </w:tr>
      <w:tr w:rsidR="00D46277" w:rsidRPr="00FA72A4" w14:paraId="528A14A2" w14:textId="77777777">
        <w:trPr>
          <w:trHeight w:val="280"/>
        </w:trPr>
        <w:tc>
          <w:tcPr>
            <w:tcW w:w="2552" w:type="dxa"/>
            <w:shd w:val="clear" w:color="auto" w:fill="F4F4F4"/>
            <w:tcMar>
              <w:top w:w="142" w:type="dxa"/>
            </w:tcMar>
          </w:tcPr>
          <w:p w14:paraId="2135A1FE" w14:textId="77777777" w:rsidR="00D46277" w:rsidRDefault="00D46277">
            <w:pPr>
              <w:jc w:val="center"/>
              <w:rPr>
                <w:rStyle w:val="IntenseEmphasis"/>
              </w:rPr>
            </w:pPr>
            <w:r w:rsidRPr="00332412">
              <w:rPr>
                <w:rStyle w:val="IntenseEmphasis"/>
              </w:rPr>
              <w:t>Subcontractor resources required:</w:t>
            </w:r>
          </w:p>
        </w:tc>
        <w:sdt>
          <w:sdtPr>
            <w:id w:val="353227786"/>
            <w:placeholder>
              <w:docPart w:val="4CD8FCE9A9F04CD19F8053E8FB4700AF"/>
            </w:placeholder>
            <w:showingPlcHdr/>
            <w:dropDownList>
              <w:listItem w:value="Please select"/>
              <w:listItem w:displayText="Yes" w:value="Yes"/>
              <w:listItem w:displayText="No" w:value="No"/>
              <w:listItem w:displayText="Unclear" w:value="Unclear"/>
            </w:dropDownList>
          </w:sdtPr>
          <w:sdtEndPr/>
          <w:sdtContent>
            <w:tc>
              <w:tcPr>
                <w:tcW w:w="7631" w:type="dxa"/>
                <w:shd w:val="clear" w:color="auto" w:fill="auto"/>
                <w:tcMar>
                  <w:top w:w="142" w:type="dxa"/>
                </w:tcMar>
              </w:tcPr>
              <w:p w14:paraId="219454E8" w14:textId="77777777" w:rsidR="00D46277" w:rsidRPr="002E673E" w:rsidRDefault="00D46277">
                <w:pPr>
                  <w:rPr>
                    <w:lang w:val="de-DE"/>
                  </w:rPr>
                </w:pPr>
                <w:r w:rsidRPr="002E673E">
                  <w:rPr>
                    <w:rStyle w:val="PlaceholderText"/>
                    <w:lang w:val="de-DE"/>
                  </w:rPr>
                  <w:t>Wählen Sie ein Element aus.</w:t>
                </w:r>
              </w:p>
            </w:tc>
          </w:sdtContent>
        </w:sdt>
      </w:tr>
      <w:tr w:rsidR="00D46277" w:rsidRPr="00FA72A4" w14:paraId="1F6CB9B6" w14:textId="77777777">
        <w:trPr>
          <w:trHeight w:val="280"/>
        </w:trPr>
        <w:tc>
          <w:tcPr>
            <w:tcW w:w="2552" w:type="dxa"/>
            <w:shd w:val="clear" w:color="auto" w:fill="F4F4F4"/>
            <w:tcMar>
              <w:top w:w="142" w:type="dxa"/>
            </w:tcMar>
          </w:tcPr>
          <w:p w14:paraId="16466837" w14:textId="77777777" w:rsidR="00D46277" w:rsidRPr="00332412" w:rsidRDefault="00D46277">
            <w:pPr>
              <w:jc w:val="center"/>
              <w:rPr>
                <w:rStyle w:val="IntenseEmphasis"/>
              </w:rPr>
            </w:pPr>
            <w:r w:rsidRPr="00332412">
              <w:rPr>
                <w:rStyle w:val="IntenseEmphasis"/>
              </w:rPr>
              <w:t>Hiring required:</w:t>
            </w:r>
          </w:p>
        </w:tc>
        <w:sdt>
          <w:sdtPr>
            <w:id w:val="-324901046"/>
            <w:placeholder>
              <w:docPart w:val="F40AEA4DC1314F71B99B940DE760F749"/>
            </w:placeholder>
            <w:showingPlcHdr/>
            <w:dropDownList>
              <w:listItem w:value="Please select"/>
              <w:listItem w:displayText="Yes" w:value="Yes"/>
              <w:listItem w:displayText="No" w:value="No"/>
              <w:listItem w:displayText="Unclear" w:value="Unclear"/>
            </w:dropDownList>
          </w:sdtPr>
          <w:sdtEndPr/>
          <w:sdtContent>
            <w:tc>
              <w:tcPr>
                <w:tcW w:w="7631" w:type="dxa"/>
                <w:shd w:val="clear" w:color="auto" w:fill="auto"/>
                <w:tcMar>
                  <w:top w:w="142" w:type="dxa"/>
                </w:tcMar>
              </w:tcPr>
              <w:p w14:paraId="2618C5E5" w14:textId="77777777" w:rsidR="00D46277" w:rsidRPr="00314C8C" w:rsidRDefault="00D46277">
                <w:pPr>
                  <w:rPr>
                    <w:lang w:val="de-DE"/>
                  </w:rPr>
                </w:pPr>
                <w:r w:rsidRPr="002E673E">
                  <w:rPr>
                    <w:rStyle w:val="PlaceholderText"/>
                    <w:lang w:val="de-DE"/>
                  </w:rPr>
                  <w:t>Wählen Sie ein Element aus.</w:t>
                </w:r>
              </w:p>
            </w:tc>
          </w:sdtContent>
        </w:sdt>
      </w:tr>
      <w:tr w:rsidR="00D46277" w:rsidRPr="00216C69" w14:paraId="5A8D7178" w14:textId="77777777">
        <w:trPr>
          <w:trHeight w:val="280"/>
        </w:trPr>
        <w:tc>
          <w:tcPr>
            <w:tcW w:w="2552" w:type="dxa"/>
            <w:shd w:val="clear" w:color="auto" w:fill="F4F4F4"/>
            <w:tcMar>
              <w:top w:w="142" w:type="dxa"/>
            </w:tcMar>
          </w:tcPr>
          <w:p w14:paraId="291D3497" w14:textId="77777777" w:rsidR="00D46277" w:rsidRPr="00332412" w:rsidRDefault="00D46277">
            <w:pPr>
              <w:jc w:val="center"/>
              <w:rPr>
                <w:rStyle w:val="IntenseEmphasis"/>
              </w:rPr>
            </w:pPr>
            <w:r w:rsidRPr="00332412">
              <w:rPr>
                <w:rStyle w:val="IntenseEmphasis"/>
              </w:rPr>
              <w:t>Existing master contract:</w:t>
            </w:r>
          </w:p>
        </w:tc>
        <w:sdt>
          <w:sdtPr>
            <w:id w:val="-936600540"/>
            <w:placeholder>
              <w:docPart w:val="16F408EB14C84FDCA0960968B4D4D5CA"/>
            </w:placeholder>
            <w:text w:multiLine="1"/>
          </w:sdtPr>
          <w:sdtEndPr/>
          <w:sdtContent>
            <w:tc>
              <w:tcPr>
                <w:tcW w:w="7631" w:type="dxa"/>
                <w:shd w:val="clear" w:color="auto" w:fill="auto"/>
                <w:tcMar>
                  <w:top w:w="142" w:type="dxa"/>
                </w:tcMar>
              </w:tcPr>
              <w:p w14:paraId="6077448B" w14:textId="77777777" w:rsidR="00D46277" w:rsidRPr="005C5FC4" w:rsidRDefault="00D46277">
                <w:r>
                  <w:t>Text</w:t>
                </w:r>
                <w:r>
                  <w:br/>
                </w:r>
              </w:p>
            </w:tc>
          </w:sdtContent>
        </w:sdt>
      </w:tr>
      <w:tr w:rsidR="00D46277" w:rsidRPr="00314C8C" w14:paraId="3EDCA050" w14:textId="77777777">
        <w:trPr>
          <w:trHeight w:val="280"/>
        </w:trPr>
        <w:tc>
          <w:tcPr>
            <w:tcW w:w="2552" w:type="dxa"/>
            <w:shd w:val="clear" w:color="auto" w:fill="F4F4F4"/>
            <w:tcMar>
              <w:top w:w="142" w:type="dxa"/>
            </w:tcMar>
          </w:tcPr>
          <w:p w14:paraId="7F46F4C9" w14:textId="77777777" w:rsidR="00D46277" w:rsidRPr="00332412" w:rsidRDefault="00D46277">
            <w:pPr>
              <w:jc w:val="center"/>
              <w:rPr>
                <w:rStyle w:val="IntenseEmphasis"/>
              </w:rPr>
            </w:pPr>
            <w:r w:rsidRPr="00332412">
              <w:rPr>
                <w:rStyle w:val="IntenseEmphasis"/>
              </w:rPr>
              <w:t>Additional comments:</w:t>
            </w:r>
          </w:p>
        </w:tc>
        <w:sdt>
          <w:sdtPr>
            <w:id w:val="1830638259"/>
            <w:placeholder>
              <w:docPart w:val="2782379789E6492B99879596B4902FDE"/>
            </w:placeholder>
            <w:text w:multiLine="1"/>
          </w:sdtPr>
          <w:sdtEndPr/>
          <w:sdtContent>
            <w:tc>
              <w:tcPr>
                <w:tcW w:w="7631" w:type="dxa"/>
                <w:shd w:val="clear" w:color="auto" w:fill="auto"/>
                <w:tcMar>
                  <w:top w:w="142" w:type="dxa"/>
                </w:tcMar>
              </w:tcPr>
              <w:p w14:paraId="6029CE4F" w14:textId="77777777" w:rsidR="00D46277" w:rsidRPr="00314C8C" w:rsidRDefault="00D46277">
                <w:pPr>
                  <w:rPr>
                    <w:lang w:val="de-DE"/>
                  </w:rPr>
                </w:pPr>
                <w:r>
                  <w:t>Text</w:t>
                </w:r>
                <w:r>
                  <w:br/>
                </w:r>
              </w:p>
            </w:tc>
          </w:sdtContent>
        </w:sdt>
      </w:tr>
    </w:tbl>
    <w:p w14:paraId="30FF0151" w14:textId="77777777" w:rsidR="00D46277" w:rsidRPr="00314C8C" w:rsidRDefault="00D46277" w:rsidP="00D46277">
      <w:pPr>
        <w:pStyle w:val="Title"/>
        <w:rPr>
          <w:rFonts w:hint="eastAsia"/>
          <w:b/>
          <w:iCs/>
          <w:caps w:val="0"/>
          <w:spacing w:val="0"/>
          <w:kern w:val="0"/>
          <w:sz w:val="28"/>
          <w:szCs w:val="24"/>
          <w:lang w:val="de-DE"/>
        </w:rPr>
      </w:pPr>
    </w:p>
    <w:p w14:paraId="41E25B9D" w14:textId="77777777" w:rsidR="009D514D" w:rsidRDefault="009D514D" w:rsidP="00F367BE">
      <w:pPr>
        <w:rPr>
          <w:lang w:val="de-DE"/>
        </w:rPr>
      </w:pPr>
    </w:p>
    <w:p w14:paraId="23E1720D" w14:textId="77777777" w:rsidR="00056D27" w:rsidRDefault="00056D27" w:rsidP="00314C8C">
      <w:pPr>
        <w:rPr>
          <w:lang w:val="de-DE"/>
        </w:rPr>
      </w:pPr>
    </w:p>
    <w:p w14:paraId="1AE1124D" w14:textId="77777777" w:rsidR="00056D27" w:rsidRDefault="00056D27" w:rsidP="00314C8C">
      <w:pPr>
        <w:rPr>
          <w:lang w:val="de-DE"/>
        </w:rPr>
      </w:pPr>
    </w:p>
    <w:p w14:paraId="4787C294" w14:textId="77777777" w:rsidR="00056D27" w:rsidRDefault="00056D27" w:rsidP="00314C8C">
      <w:pPr>
        <w:rPr>
          <w:lang w:val="de-DE"/>
        </w:rPr>
      </w:pPr>
    </w:p>
    <w:p w14:paraId="3E4080DB" w14:textId="77777777" w:rsidR="00056D27" w:rsidRDefault="00056D27">
      <w:pPr>
        <w:spacing w:line="240" w:lineRule="auto"/>
        <w:rPr>
          <w:rFonts w:asciiTheme="majorHAnsi" w:eastAsiaTheme="majorEastAsia" w:hAnsiTheme="majorHAnsi" w:cstheme="majorBidi" w:hint="eastAsia"/>
          <w:caps/>
          <w:color w:val="05164D" w:themeColor="text2"/>
          <w:spacing w:val="5"/>
          <w:kern w:val="28"/>
          <w:sz w:val="42"/>
          <w:szCs w:val="52"/>
        </w:rPr>
      </w:pPr>
      <w:r>
        <w:br w:type="page"/>
      </w:r>
    </w:p>
    <w:p w14:paraId="4B9C2A46" w14:textId="77777777" w:rsidR="00056D27" w:rsidRDefault="00056D27" w:rsidP="00056D27">
      <w:pPr>
        <w:pStyle w:val="Title"/>
        <w:rPr>
          <w:rFonts w:hint="eastAsia"/>
        </w:rPr>
      </w:pPr>
      <w:r>
        <w:lastRenderedPageBreak/>
        <w:t>Strategic Sourcing Gate Decision</w:t>
      </w:r>
    </w:p>
    <w:p w14:paraId="410E9BAB" w14:textId="77777777" w:rsidR="00056D27" w:rsidRDefault="00056D27" w:rsidP="00332412">
      <w:pPr>
        <w:pStyle w:val="NoSpacing"/>
        <w:rPr>
          <w:rStyle w:val="IntenseEmphasis"/>
          <w:sz w:val="26"/>
        </w:rPr>
      </w:pPr>
    </w:p>
    <w:p w14:paraId="6876B999" w14:textId="77777777" w:rsidR="00332412" w:rsidRPr="005C5FC4" w:rsidRDefault="00332412" w:rsidP="00332412">
      <w:pPr>
        <w:pStyle w:val="NoSpacing"/>
        <w:rPr>
          <w:rStyle w:val="IntenseEmphasis"/>
          <w:sz w:val="26"/>
        </w:rPr>
      </w:pPr>
      <w:r>
        <w:rPr>
          <w:rStyle w:val="IntenseEmphasis"/>
          <w:sz w:val="26"/>
        </w:rPr>
        <w:t>Strategic Sourcing Gate Decision:</w:t>
      </w:r>
    </w:p>
    <w:tbl>
      <w:tblPr>
        <w:tblStyle w:val="TableGrid"/>
        <w:tblW w:w="10183" w:type="dxa"/>
        <w:tblBorders>
          <w:top w:val="single" w:sz="6" w:space="0" w:color="05164D"/>
          <w:left w:val="none" w:sz="0" w:space="0" w:color="auto"/>
          <w:bottom w:val="single" w:sz="6" w:space="0" w:color="05164D"/>
          <w:right w:val="none" w:sz="0" w:space="0" w:color="auto"/>
          <w:insideH w:val="single" w:sz="2" w:space="0" w:color="05164D"/>
          <w:insideV w:val="single" w:sz="24" w:space="0" w:color="FFFFFF" w:themeColor="background1"/>
        </w:tblBorders>
        <w:tblLayout w:type="fixed"/>
        <w:tblCellMar>
          <w:top w:w="85" w:type="dxa"/>
          <w:left w:w="57" w:type="dxa"/>
          <w:bottom w:w="85" w:type="dxa"/>
          <w:right w:w="28" w:type="dxa"/>
        </w:tblCellMar>
        <w:tblLook w:val="0480" w:firstRow="0" w:lastRow="0" w:firstColumn="1" w:lastColumn="0" w:noHBand="0" w:noVBand="1"/>
      </w:tblPr>
      <w:tblGrid>
        <w:gridCol w:w="1843"/>
        <w:gridCol w:w="8340"/>
      </w:tblGrid>
      <w:tr w:rsidR="00D46277" w:rsidRPr="00216C69" w14:paraId="5C716A8D" w14:textId="77777777" w:rsidTr="006052EE">
        <w:trPr>
          <w:trHeight w:val="265"/>
        </w:trPr>
        <w:tc>
          <w:tcPr>
            <w:tcW w:w="1843" w:type="dxa"/>
            <w:shd w:val="clear" w:color="auto" w:fill="F4F4F4"/>
            <w:tcMar>
              <w:top w:w="142" w:type="dxa"/>
            </w:tcMar>
          </w:tcPr>
          <w:sdt>
            <w:sdtPr>
              <w:rPr>
                <w:rStyle w:val="IntenseEmphasis"/>
              </w:rPr>
              <w:id w:val="870568583"/>
              <w14:checkbox>
                <w14:checked w14:val="0"/>
                <w14:checkedState w14:val="2612" w14:font="MS Gothic"/>
                <w14:uncheckedState w14:val="2610" w14:font="MS Gothic"/>
              </w14:checkbox>
            </w:sdtPr>
            <w:sdtEndPr>
              <w:rPr>
                <w:rStyle w:val="IntenseEmphasis"/>
              </w:rPr>
            </w:sdtEndPr>
            <w:sdtContent>
              <w:p w14:paraId="2DBB118D" w14:textId="77777777" w:rsidR="00D46277" w:rsidRDefault="00D46277" w:rsidP="00D46277">
                <w:pPr>
                  <w:jc w:val="center"/>
                  <w:rPr>
                    <w:rStyle w:val="IntenseEmphasis"/>
                  </w:rPr>
                </w:pPr>
                <w:r>
                  <w:rPr>
                    <w:rStyle w:val="IntenseEmphasis"/>
                    <w:rFonts w:ascii="MS Gothic" w:eastAsia="MS Gothic" w:hAnsi="MS Gothic" w:hint="eastAsia"/>
                  </w:rPr>
                  <w:t>☐</w:t>
                </w:r>
              </w:p>
            </w:sdtContent>
          </w:sdt>
          <w:sdt>
            <w:sdtPr>
              <w:rPr>
                <w:rStyle w:val="IntenseEmphasis"/>
              </w:rPr>
              <w:id w:val="-42147093"/>
              <w14:checkbox>
                <w14:checked w14:val="0"/>
                <w14:checkedState w14:val="2612" w14:font="MS Gothic"/>
                <w14:uncheckedState w14:val="2610" w14:font="MS Gothic"/>
              </w14:checkbox>
            </w:sdtPr>
            <w:sdtEndPr>
              <w:rPr>
                <w:rStyle w:val="IntenseEmphasis"/>
              </w:rPr>
            </w:sdtEndPr>
            <w:sdtContent>
              <w:p w14:paraId="7C9D286F" w14:textId="77777777" w:rsidR="00D46277" w:rsidRDefault="00D46277" w:rsidP="00D46277">
                <w:pPr>
                  <w:jc w:val="center"/>
                  <w:rPr>
                    <w:rStyle w:val="IntenseEmphasis"/>
                  </w:rPr>
                </w:pPr>
                <w:r>
                  <w:rPr>
                    <w:rStyle w:val="IntenseEmphasis"/>
                    <w:rFonts w:ascii="MS Gothic" w:eastAsia="MS Gothic" w:hAnsi="MS Gothic" w:hint="eastAsia"/>
                  </w:rPr>
                  <w:t>☐</w:t>
                </w:r>
              </w:p>
            </w:sdtContent>
          </w:sdt>
          <w:p w14:paraId="34251ED7" w14:textId="77777777" w:rsidR="00D46277" w:rsidRPr="00B23829" w:rsidRDefault="0063269B" w:rsidP="00D46277">
            <w:pPr>
              <w:jc w:val="center"/>
              <w:rPr>
                <w:rStyle w:val="IntenseEmphasis"/>
              </w:rPr>
            </w:pPr>
            <w:sdt>
              <w:sdtPr>
                <w:rPr>
                  <w:rStyle w:val="IntenseEmphasis"/>
                </w:rPr>
                <w:id w:val="-1350871100"/>
                <w14:checkbox>
                  <w14:checked w14:val="0"/>
                  <w14:checkedState w14:val="2612" w14:font="MS Gothic"/>
                  <w14:uncheckedState w14:val="2610" w14:font="MS Gothic"/>
                </w14:checkbox>
              </w:sdtPr>
              <w:sdtEndPr>
                <w:rPr>
                  <w:rStyle w:val="IntenseEmphasis"/>
                </w:rPr>
              </w:sdtEndPr>
              <w:sdtContent>
                <w:r w:rsidR="00D46277">
                  <w:rPr>
                    <w:rStyle w:val="IntenseEmphasis"/>
                    <w:rFonts w:ascii="MS Gothic" w:eastAsia="MS Gothic" w:hAnsi="MS Gothic" w:hint="eastAsia"/>
                  </w:rPr>
                  <w:t>☐</w:t>
                </w:r>
              </w:sdtContent>
            </w:sdt>
          </w:p>
        </w:tc>
        <w:tc>
          <w:tcPr>
            <w:tcW w:w="8340" w:type="dxa"/>
            <w:shd w:val="clear" w:color="auto" w:fill="auto"/>
            <w:tcMar>
              <w:top w:w="142" w:type="dxa"/>
            </w:tcMar>
          </w:tcPr>
          <w:p w14:paraId="0F1CE2F8" w14:textId="77777777" w:rsidR="00D46277" w:rsidRDefault="00D46277" w:rsidP="00D46277">
            <w:r>
              <w:t>Option 1: Proceed with internal sourcing</w:t>
            </w:r>
          </w:p>
          <w:p w14:paraId="623BF4CC" w14:textId="77777777" w:rsidR="00D46277" w:rsidRDefault="00D46277" w:rsidP="00D46277">
            <w:r>
              <w:t>Option 2: Continue with preferred providers</w:t>
            </w:r>
          </w:p>
          <w:p w14:paraId="312B127F" w14:textId="77777777" w:rsidR="00D46277" w:rsidRPr="00216C69" w:rsidRDefault="00D46277" w:rsidP="00D46277">
            <w:r>
              <w:t>Option 3: Continue with market providers</w:t>
            </w:r>
          </w:p>
        </w:tc>
      </w:tr>
      <w:tr w:rsidR="00056D27" w:rsidRPr="00216C69" w14:paraId="3923B3A2" w14:textId="77777777" w:rsidTr="006052EE">
        <w:trPr>
          <w:trHeight w:val="265"/>
        </w:trPr>
        <w:tc>
          <w:tcPr>
            <w:tcW w:w="1843" w:type="dxa"/>
            <w:shd w:val="clear" w:color="auto" w:fill="F4F4F4"/>
            <w:tcMar>
              <w:top w:w="142" w:type="dxa"/>
            </w:tcMar>
          </w:tcPr>
          <w:p w14:paraId="061189F4" w14:textId="77777777" w:rsidR="00056D27" w:rsidRDefault="00056D27" w:rsidP="006052EE">
            <w:pPr>
              <w:jc w:val="center"/>
              <w:rPr>
                <w:rStyle w:val="IntenseEmphasis"/>
                <w:rFonts w:ascii="MS Gothic" w:eastAsia="MS Gothic" w:hAnsi="MS Gothic"/>
              </w:rPr>
            </w:pPr>
            <w:r>
              <w:rPr>
                <w:rStyle w:val="IntenseEmphasis"/>
              </w:rPr>
              <w:t xml:space="preserve">Date </w:t>
            </w:r>
            <w:r w:rsidR="006052EE">
              <w:rPr>
                <w:rStyle w:val="IntenseEmphasis"/>
              </w:rPr>
              <w:t xml:space="preserve">of </w:t>
            </w:r>
            <w:r>
              <w:rPr>
                <w:rStyle w:val="IntenseEmphasis"/>
              </w:rPr>
              <w:t>decision:</w:t>
            </w:r>
          </w:p>
        </w:tc>
        <w:tc>
          <w:tcPr>
            <w:tcW w:w="8340" w:type="dxa"/>
            <w:shd w:val="clear" w:color="auto" w:fill="auto"/>
            <w:tcMar>
              <w:top w:w="142" w:type="dxa"/>
            </w:tcMar>
          </w:tcPr>
          <w:p w14:paraId="69E60A3D" w14:textId="77777777" w:rsidR="00056D27" w:rsidRDefault="0063269B">
            <w:sdt>
              <w:sdtPr>
                <w:id w:val="-1678656173"/>
                <w:placeholder>
                  <w:docPart w:val="AA97D9F86F79472A841EDFFE212D0CA3"/>
                </w:placeholder>
                <w:text w:multiLine="1"/>
              </w:sdtPr>
              <w:sdtEndPr/>
              <w:sdtContent>
                <w:r w:rsidR="006052EE">
                  <w:t>DD.MM.YYY</w:t>
                </w:r>
              </w:sdtContent>
            </w:sdt>
          </w:p>
        </w:tc>
      </w:tr>
    </w:tbl>
    <w:p w14:paraId="29AF0FCA" w14:textId="77777777" w:rsidR="00332412" w:rsidRDefault="00332412" w:rsidP="005B2F64"/>
    <w:sectPr w:rsidR="00332412" w:rsidSect="00356387">
      <w:headerReference w:type="default" r:id="rId15"/>
      <w:footerReference w:type="default" r:id="rId16"/>
      <w:headerReference w:type="first" r:id="rId17"/>
      <w:footerReference w:type="first" r:id="rId18"/>
      <w:pgSz w:w="11906" w:h="16838" w:code="9"/>
      <w:pgMar w:top="1956" w:right="851" w:bottom="1134" w:left="851" w:header="454" w:footer="45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Gourav Arora" w:date="2025-04-08T13:20:00Z" w:initials="GA">
    <w:p w14:paraId="00F84E2C" w14:textId="77777777" w:rsidR="00436AE0" w:rsidRDefault="00436AE0" w:rsidP="00436AE0">
      <w:pPr>
        <w:pStyle w:val="CommentText"/>
      </w:pPr>
      <w:r>
        <w:rPr>
          <w:rStyle w:val="CommentReference"/>
        </w:rPr>
        <w:annotationRef/>
      </w:r>
      <w:r>
        <w:rPr>
          <w:lang w:val="en-IN"/>
        </w:rPr>
        <w:t xml:space="preserve">Action - </w:t>
      </w:r>
      <w:r>
        <w:t xml:space="preserve">@Gourav Arora </w:t>
      </w:r>
    </w:p>
  </w:comment>
  <w:comment w:id="4" w:author="Gourav Arora" w:date="2025-04-09T11:44:00Z" w:initials="GA">
    <w:p w14:paraId="76137542" w14:textId="21FE802A" w:rsidR="00611F21" w:rsidRDefault="00611F21" w:rsidP="00611F21">
      <w:pPr>
        <w:pStyle w:val="CommentText"/>
      </w:pPr>
      <w:r>
        <w:rPr>
          <w:rStyle w:val="CommentReference"/>
        </w:rPr>
        <w:annotationRef/>
      </w:r>
      <w:r>
        <w:fldChar w:fldCharType="begin"/>
      </w:r>
      <w:r>
        <w:instrText>HYPERLINK "mailto:kapil.sharma04@nagarro.com"</w:instrText>
      </w:r>
      <w:bookmarkStart w:id="5" w:name="_@_6508A849C416455099C08F97BEF6999FZ"/>
      <w:r>
        <w:fldChar w:fldCharType="separate"/>
      </w:r>
      <w:bookmarkEnd w:id="5"/>
      <w:r w:rsidRPr="00611F21">
        <w:rPr>
          <w:rStyle w:val="Mention"/>
          <w:noProof/>
        </w:rPr>
        <w:t>@Kapil Sharma</w:t>
      </w:r>
      <w:r>
        <w:fldChar w:fldCharType="end"/>
      </w:r>
      <w:r>
        <w:t xml:space="preserve">  Please review</w:t>
      </w:r>
    </w:p>
  </w:comment>
  <w:comment w:id="6" w:author="Gourav Arora" w:date="2025-04-08T13:21:00Z" w:initials="GA">
    <w:p w14:paraId="78CA1091" w14:textId="211DDFE4" w:rsidR="00436AE0" w:rsidRDefault="00436AE0" w:rsidP="00436AE0">
      <w:pPr>
        <w:pStyle w:val="CommentText"/>
      </w:pPr>
      <w:r>
        <w:rPr>
          <w:rStyle w:val="CommentReference"/>
        </w:rPr>
        <w:annotationRef/>
      </w:r>
      <w:r>
        <w:rPr>
          <w:lang w:val="en-IN"/>
        </w:rPr>
        <w:t xml:space="preserve">Action - </w:t>
      </w:r>
      <w:r>
        <w:fldChar w:fldCharType="begin"/>
      </w:r>
      <w:r>
        <w:instrText>HYPERLINK "mailto:sahil.sethi02@nagarro.com"</w:instrText>
      </w:r>
      <w:bookmarkStart w:id="7" w:name="_@_321D4AE03BA64E3CB5D4FFBAD848D956Z"/>
      <w:r>
        <w:fldChar w:fldCharType="separate"/>
      </w:r>
      <w:bookmarkEnd w:id="7"/>
      <w:r w:rsidRPr="00436AE0">
        <w:rPr>
          <w:rStyle w:val="Mention"/>
          <w:noProof/>
        </w:rPr>
        <w:t>@Sahil Sethi</w:t>
      </w:r>
      <w:r>
        <w:fldChar w:fldCharType="end"/>
      </w:r>
      <w:r>
        <w:t xml:space="preserve"> </w:t>
      </w:r>
    </w:p>
  </w:comment>
  <w:comment w:id="8" w:author="Gourav Arora" w:date="2025-04-08T13:27:00Z" w:initials="GA">
    <w:p w14:paraId="1947281F" w14:textId="77777777" w:rsidR="002975EB" w:rsidRDefault="002975EB" w:rsidP="002975EB">
      <w:pPr>
        <w:pStyle w:val="CommentText"/>
        <w:numPr>
          <w:ilvl w:val="0"/>
          <w:numId w:val="29"/>
        </w:numPr>
      </w:pPr>
      <w:r>
        <w:rPr>
          <w:rStyle w:val="CommentReference"/>
        </w:rPr>
        <w:annotationRef/>
      </w:r>
      <w:r>
        <w:rPr>
          <w:lang w:val="en-IN"/>
        </w:rPr>
        <w:t>One aspect could be about the Unification of technologies utilised in MMG across different products-</w:t>
      </w:r>
      <w:r>
        <w:rPr>
          <w:lang w:val="en-IN"/>
        </w:rPr>
        <w:br/>
        <w:t>Crash reporting, Event tracking, Push Notifications etc..</w:t>
      </w:r>
    </w:p>
    <w:p w14:paraId="49D39B02" w14:textId="683EDD6B" w:rsidR="002975EB" w:rsidRDefault="002975EB" w:rsidP="002975EB">
      <w:pPr>
        <w:pStyle w:val="CommentText"/>
        <w:numPr>
          <w:ilvl w:val="0"/>
          <w:numId w:val="29"/>
        </w:numPr>
        <w:ind w:left="300"/>
      </w:pPr>
      <w:r>
        <w:rPr>
          <w:lang w:val="en-IN"/>
        </w:rPr>
        <w:t>Value adds basis on our experience working in MMG projects.</w:t>
      </w:r>
      <w:r>
        <w:rPr>
          <w:lang w:val="en-IN"/>
        </w:rPr>
        <w:br/>
      </w:r>
      <w:r>
        <w:rPr>
          <w:lang w:val="en-IN"/>
        </w:rPr>
        <w:br/>
        <w:t xml:space="preserve">Action </w:t>
      </w:r>
      <w:r>
        <w:fldChar w:fldCharType="begin"/>
      </w:r>
      <w:r>
        <w:instrText>HYPERLINK "mailto:lucian.suhov@nagarro.com"</w:instrText>
      </w:r>
      <w:bookmarkStart w:id="9" w:name="_@_15393992170A44DC98C9C9A836743FABZ"/>
      <w:r>
        <w:fldChar w:fldCharType="separate"/>
      </w:r>
      <w:bookmarkEnd w:id="9"/>
      <w:r w:rsidRPr="002975EB">
        <w:rPr>
          <w:rStyle w:val="Mention"/>
          <w:noProof/>
        </w:rPr>
        <w:t>@Lucian Suhov</w:t>
      </w:r>
      <w:r>
        <w:fldChar w:fldCharType="end"/>
      </w:r>
      <w:r>
        <w:t xml:space="preserve"> together with </w:t>
      </w:r>
      <w:r>
        <w:fldChar w:fldCharType="begin"/>
      </w:r>
      <w:r>
        <w:instrText>HYPERLINK "mailto:vikash.saini@nagarro.com"</w:instrText>
      </w:r>
      <w:bookmarkStart w:id="10" w:name="_@_F4001E55EF694059818563E9E03D38F9Z"/>
      <w:r>
        <w:fldChar w:fldCharType="separate"/>
      </w:r>
      <w:bookmarkEnd w:id="10"/>
      <w:r w:rsidRPr="002975EB">
        <w:rPr>
          <w:rStyle w:val="Mention"/>
          <w:noProof/>
        </w:rPr>
        <w:t>@Vikash Saini</w:t>
      </w:r>
      <w:r>
        <w:fldChar w:fldCharType="end"/>
      </w:r>
      <w:r>
        <w:t xml:space="preserve"> </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F84E2C" w15:done="0"/>
  <w15:commentEx w15:paraId="76137542" w15:paraIdParent="00F84E2C" w15:done="0"/>
  <w15:commentEx w15:paraId="78CA1091" w15:done="0"/>
  <w15:commentEx w15:paraId="49D39B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0A7180A" w16cex:dateUtc="2025-04-08T07:50:00Z"/>
  <w16cex:commentExtensible w16cex:durableId="402AEFC8" w16cex:dateUtc="2025-04-09T06:14:00Z"/>
  <w16cex:commentExtensible w16cex:durableId="3AD4DF8D" w16cex:dateUtc="2025-04-08T07:51:00Z"/>
  <w16cex:commentExtensible w16cex:durableId="47187D50" w16cex:dateUtc="2025-04-08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F84E2C" w16cid:durableId="30A7180A"/>
  <w16cid:commentId w16cid:paraId="76137542" w16cid:durableId="402AEFC8"/>
  <w16cid:commentId w16cid:paraId="78CA1091" w16cid:durableId="3AD4DF8D"/>
  <w16cid:commentId w16cid:paraId="49D39B02" w16cid:durableId="47187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E3E92" w14:textId="77777777" w:rsidR="00E55ABF" w:rsidRDefault="00E55ABF" w:rsidP="00A13B60">
      <w:pPr>
        <w:spacing w:after="0" w:line="240" w:lineRule="auto"/>
      </w:pPr>
      <w:r>
        <w:separator/>
      </w:r>
    </w:p>
  </w:endnote>
  <w:endnote w:type="continuationSeparator" w:id="0">
    <w:p w14:paraId="25119CB3" w14:textId="77777777" w:rsidR="00E55ABF" w:rsidRDefault="00E55ABF" w:rsidP="00A13B60">
      <w:pPr>
        <w:spacing w:after="0" w:line="240" w:lineRule="auto"/>
      </w:pPr>
      <w:r>
        <w:continuationSeparator/>
      </w:r>
    </w:p>
  </w:endnote>
  <w:endnote w:type="continuationNotice" w:id="1">
    <w:p w14:paraId="56568569" w14:textId="77777777" w:rsidR="00E55ABF" w:rsidRDefault="00E55A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FC097FAA-B423-074F-9F5C-4D66504C920E}"/>
  </w:font>
  <w:font w:name="Times New Roman">
    <w:panose1 w:val="02020603050405020304"/>
    <w:charset w:val="00"/>
    <w:family w:val="roman"/>
    <w:pitch w:val="variable"/>
    <w:sig w:usb0="E0002EFF" w:usb1="C000785B" w:usb2="00000009" w:usb3="00000000" w:csb0="000001FF" w:csb1="00000000"/>
    <w:embedRegular r:id="rId2" w:fontKey="{1F49CEBC-6CC7-4E40-93FF-6FF47C0710AE}"/>
    <w:embedBold r:id="rId3" w:fontKey="{71BD25B1-5F86-E844-85F8-6047EB1836BB}"/>
    <w:embedItalic r:id="rId4" w:fontKey="{E8F09600-58A9-7741-A647-82BCF72CC4E6}"/>
    <w:embedBoldItalic r:id="rId5" w:fontKey="{67CC62FB-5934-4345-AD9C-79EBE2322951}"/>
  </w:font>
  <w:font w:name="Courier New">
    <w:panose1 w:val="02070309020205020404"/>
    <w:charset w:val="00"/>
    <w:family w:val="modern"/>
    <w:pitch w:val="fixed"/>
    <w:sig w:usb0="E0002AFF" w:usb1="C0007843" w:usb2="00000009" w:usb3="00000000" w:csb0="000001FF" w:csb1="00000000"/>
    <w:embedRegular r:id="rId6" w:fontKey="{D75EC16C-EE67-BB42-8A56-1FBF4B63EA35}"/>
  </w:font>
  <w:font w:name="Wingdings">
    <w:panose1 w:val="05000000000000000000"/>
    <w:charset w:val="4D"/>
    <w:family w:val="decorative"/>
    <w:pitch w:val="variable"/>
    <w:sig w:usb0="00000003" w:usb1="00000000" w:usb2="00000000" w:usb3="00000000" w:csb0="80000001" w:csb1="00000000"/>
    <w:embedRegular r:id="rId7" w:fontKey="{54BCE38F-B8C1-3747-BDE3-71CC4C476885}"/>
  </w:font>
  <w:font w:name="Lufthansa Office Text">
    <w:altName w:val="Cambria"/>
    <w:charset w:val="00"/>
    <w:family w:val="roman"/>
    <w:pitch w:val="default"/>
    <w:embedRegular r:id="rId8" w:fontKey="{4450E9C0-FBB9-1D43-9229-F3C9413E4584}"/>
    <w:embedBold r:id="rId9" w:fontKey="{AA1ACFFE-6D82-DD40-8955-0A1D60F429A4}"/>
  </w:font>
  <w:font w:name="Lufthansa Office Head">
    <w:altName w:val="Cambria"/>
    <w:charset w:val="00"/>
    <w:family w:val="roman"/>
    <w:pitch w:val="default"/>
    <w:embedRegular r:id="rId10" w:fontKey="{55A85E9F-B7A3-D34A-98BE-CB19DD8A0BB0}"/>
    <w:embedBold r:id="rId11" w:fontKey="{C44514E1-AE1A-894F-A68A-17BE1BBFD3AA}"/>
  </w:font>
  <w:font w:name="MS Gothic">
    <w:altName w:val="ＭＳ ゴシック"/>
    <w:panose1 w:val="020B0609070205080204"/>
    <w:charset w:val="80"/>
    <w:family w:val="modern"/>
    <w:pitch w:val="fixed"/>
    <w:sig w:usb0="E00002FF" w:usb1="6AC7FDFB" w:usb2="08000012" w:usb3="00000000" w:csb0="0002009F" w:csb1="00000000"/>
    <w:embedBold r:id="rId12" w:subsetted="1" w:fontKey="{DC92EFD4-F5AA-E649-9EC2-81843DA2E2AC}"/>
  </w:font>
  <w:font w:name="Tahoma">
    <w:panose1 w:val="020B0604030504040204"/>
    <w:charset w:val="00"/>
    <w:family w:val="swiss"/>
    <w:pitch w:val="variable"/>
    <w:sig w:usb0="E1002EFF" w:usb1="C000605B" w:usb2="00000029" w:usb3="00000000" w:csb0="000101FF" w:csb1="00000000"/>
    <w:embedRegular r:id="rId13" w:fontKey="{06CEEF8D-B7F8-0E4B-8BB6-4A81E71AD2D8}"/>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38"/>
      <w:gridCol w:w="567"/>
    </w:tblGrid>
    <w:tr w:rsidR="00EE672B" w14:paraId="6851728E" w14:textId="77777777" w:rsidTr="00144090">
      <w:trPr>
        <w:cantSplit/>
        <w:trHeight w:val="425"/>
      </w:trPr>
      <w:tc>
        <w:tcPr>
          <w:tcW w:w="9638" w:type="dxa"/>
          <w:vAlign w:val="bottom"/>
        </w:tcPr>
        <w:p w14:paraId="41704551" w14:textId="77777777" w:rsidR="00EE672B" w:rsidRPr="00EE672B" w:rsidRDefault="00056D27" w:rsidP="002F610A">
          <w:pPr>
            <w:pStyle w:val="Footer"/>
            <w:jc w:val="both"/>
          </w:pPr>
          <w:r w:rsidRPr="005C3F66">
            <w:rPr>
              <w:noProof/>
              <w:sz w:val="22"/>
              <w:lang w:val="de-DE" w:eastAsia="de-DE"/>
            </w:rPr>
            <mc:AlternateContent>
              <mc:Choice Requires="wps">
                <w:drawing>
                  <wp:anchor distT="0" distB="0" distL="114300" distR="114300" simplePos="0" relativeHeight="251658241" behindDoc="0" locked="0" layoutInCell="1" allowOverlap="1" wp14:anchorId="0E498385" wp14:editId="35473007">
                    <wp:simplePos x="0" y="0"/>
                    <wp:positionH relativeFrom="column">
                      <wp:posOffset>4495800</wp:posOffset>
                    </wp:positionH>
                    <wp:positionV relativeFrom="paragraph">
                      <wp:posOffset>45720</wp:posOffset>
                    </wp:positionV>
                    <wp:extent cx="1594485" cy="307975"/>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307975"/>
                            </a:xfrm>
                            <a:prstGeom prst="rect">
                              <a:avLst/>
                            </a:prstGeom>
                            <a:noFill/>
                            <a:ln w="9525">
                              <a:noFill/>
                              <a:miter lim="800000"/>
                              <a:headEnd/>
                              <a:tailEnd/>
                            </a:ln>
                          </wps:spPr>
                          <wps:txbx>
                            <w:txbxContent>
                              <w:tbl>
                                <w:tblPr>
                                  <w:tblStyle w:val="TableGrid"/>
                                  <w:tblW w:w="0" w:type="auto"/>
                                  <w:tblLayout w:type="fixed"/>
                                  <w:tblCellMar>
                                    <w:top w:w="28" w:type="dxa"/>
                                    <w:left w:w="28" w:type="dxa"/>
                                    <w:bottom w:w="28" w:type="dxa"/>
                                    <w:right w:w="28" w:type="dxa"/>
                                  </w:tblCellMar>
                                  <w:tblLook w:val="0480" w:firstRow="0" w:lastRow="0" w:firstColumn="1" w:lastColumn="0" w:noHBand="0" w:noVBand="1"/>
                                </w:tblPr>
                                <w:tblGrid>
                                  <w:gridCol w:w="2268"/>
                                </w:tblGrid>
                                <w:tr w:rsidR="00056D27" w:rsidRPr="00056D27" w14:paraId="0C8D75CC" w14:textId="77777777" w:rsidTr="002F610A">
                                  <w:trPr>
                                    <w:cantSplit/>
                                    <w:trHeight w:hRule="exact" w:val="284"/>
                                  </w:trPr>
                                  <w:tc>
                                    <w:tcPr>
                                      <w:tcW w:w="2268" w:type="dxa"/>
                                      <w:tcBorders>
                                        <w:top w:val="nil"/>
                                        <w:left w:val="single" w:sz="8" w:space="0" w:color="FF0000"/>
                                        <w:bottom w:val="nil"/>
                                        <w:right w:val="single" w:sz="8" w:space="0" w:color="FF0000"/>
                                      </w:tcBorders>
                                      <w:shd w:val="clear" w:color="auto" w:fill="auto"/>
                                      <w:vAlign w:val="center"/>
                                    </w:tcPr>
                                    <w:p w14:paraId="7652FF91" w14:textId="77777777" w:rsidR="00056D27" w:rsidRPr="00056D27" w:rsidRDefault="00056D27" w:rsidP="005C3F66">
                                      <w:pPr>
                                        <w:keepLines/>
                                        <w:widowControl w:val="0"/>
                                        <w:spacing w:line="240" w:lineRule="auto"/>
                                        <w:jc w:val="center"/>
                                        <w:rPr>
                                          <w:b/>
                                          <w:color w:val="FF0000"/>
                                          <w:lang w:val="de-DE"/>
                                        </w:rPr>
                                      </w:pPr>
                                      <w:r w:rsidRPr="00056D27">
                                        <w:rPr>
                                          <w:b/>
                                          <w:bCs/>
                                          <w:noProof/>
                                          <w:color w:val="FF0000"/>
                                          <w:sz w:val="19"/>
                                          <w:szCs w:val="19"/>
                                          <w:lang w:val="de-DE"/>
                                        </w:rPr>
                                        <w:t>Confidential</w:t>
                                      </w:r>
                                    </w:p>
                                    <w:p w14:paraId="69235C01" w14:textId="77777777" w:rsidR="00056D27" w:rsidRPr="003B4DF9" w:rsidRDefault="00056D27">
                                      <w:pPr>
                                        <w:pStyle w:val="Classification"/>
                                        <w:rPr>
                                          <w:color w:val="FF0000"/>
                                          <w:lang w:val="de-DE"/>
                                        </w:rPr>
                                      </w:pPr>
                                    </w:p>
                                  </w:tc>
                                </w:tr>
                              </w:tbl>
                              <w:p w14:paraId="29ECC803" w14:textId="77777777" w:rsidR="00056D27" w:rsidRPr="003B4DF9" w:rsidRDefault="00056D27" w:rsidP="00056D27">
                                <w:pPr>
                                  <w:pStyle w:val="Title"/>
                                  <w:spacing w:line="240" w:lineRule="auto"/>
                                  <w:rPr>
                                    <w:rFonts w:asciiTheme="minorHAnsi" w:eastAsiaTheme="minorHAnsi" w:hAnsiTheme="minorHAnsi" w:cstheme="minorBidi"/>
                                    <w:caps w:val="0"/>
                                    <w:color w:val="000000" w:themeColor="text1"/>
                                    <w:spacing w:val="0"/>
                                    <w:kern w:val="0"/>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498385" id="_x0000_t202" coordsize="21600,21600" o:spt="202" path="m,l,21600r21600,l21600,xe">
                    <v:stroke joinstyle="miter"/>
                    <v:path gradientshapeok="t" o:connecttype="rect"/>
                  </v:shapetype>
                  <v:shape id="Textfeld 3" o:spid="_x0000_s1026" type="#_x0000_t202" style="position:absolute;left:0;text-align:left;margin-left:354pt;margin-top:3.6pt;width:125.55pt;height:24.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" filled="f" stroked="f">
                    <v:textbox>
                      <w:txbxContent>
                        <w:tbl>
                          <w:tblPr>
                            <w:tblStyle w:val="TableGrid"/>
                            <w:tblW w:w="0" w:type="auto"/>
                            <w:tblLayout w:type="fixed"/>
                            <w:tblCellMar>
                              <w:top w:w="28" w:type="dxa"/>
                              <w:left w:w="28" w:type="dxa"/>
                              <w:bottom w:w="28" w:type="dxa"/>
                              <w:right w:w="28" w:type="dxa"/>
                            </w:tblCellMar>
                            <w:tblLook w:val="0480" w:firstRow="0" w:lastRow="0" w:firstColumn="1" w:lastColumn="0" w:noHBand="0" w:noVBand="1"/>
                          </w:tblPr>
                          <w:tblGrid>
                            <w:gridCol w:w="2268"/>
                          </w:tblGrid>
                          <w:tr w:rsidR="00056D27" w:rsidRPr="00056D27" w14:paraId="0C8D75CC" w14:textId="77777777" w:rsidTr="002F610A">
                            <w:trPr>
                              <w:cantSplit/>
                              <w:trHeight w:hRule="exact" w:val="284"/>
                            </w:trPr>
                            <w:tc>
                              <w:tcPr>
                                <w:tcW w:w="2268" w:type="dxa"/>
                                <w:tcBorders>
                                  <w:top w:val="nil"/>
                                  <w:left w:val="single" w:sz="8" w:space="0" w:color="FF0000"/>
                                  <w:bottom w:val="nil"/>
                                  <w:right w:val="single" w:sz="8" w:space="0" w:color="FF0000"/>
                                </w:tcBorders>
                                <w:shd w:val="clear" w:color="auto" w:fill="auto"/>
                                <w:vAlign w:val="center"/>
                              </w:tcPr>
                              <w:p w14:paraId="7652FF91" w14:textId="77777777" w:rsidR="00056D27" w:rsidRPr="00056D27" w:rsidRDefault="00056D27" w:rsidP="005C3F66">
                                <w:pPr>
                                  <w:keepLines/>
                                  <w:widowControl w:val="0"/>
                                  <w:spacing w:line="240" w:lineRule="auto"/>
                                  <w:jc w:val="center"/>
                                  <w:rPr>
                                    <w:b/>
                                    <w:color w:val="FF0000"/>
                                    <w:lang w:val="de-DE"/>
                                  </w:rPr>
                                </w:pPr>
                                <w:r w:rsidRPr="00056D27">
                                  <w:rPr>
                                    <w:b/>
                                    <w:bCs/>
                                    <w:noProof/>
                                    <w:color w:val="FF0000"/>
                                    <w:sz w:val="19"/>
                                    <w:szCs w:val="19"/>
                                    <w:lang w:val="de-DE"/>
                                  </w:rPr>
                                  <w:t>Confidential</w:t>
                                </w:r>
                              </w:p>
                              <w:p w14:paraId="69235C01" w14:textId="77777777" w:rsidR="00056D27" w:rsidRPr="003B4DF9" w:rsidRDefault="00056D27">
                                <w:pPr>
                                  <w:pStyle w:val="Classification"/>
                                  <w:rPr>
                                    <w:color w:val="FF0000"/>
                                    <w:lang w:val="de-DE"/>
                                  </w:rPr>
                                </w:pPr>
                              </w:p>
                            </w:tc>
                          </w:tr>
                        </w:tbl>
                        <w:p w14:paraId="29ECC803" w14:textId="77777777" w:rsidR="00056D27" w:rsidRPr="003B4DF9" w:rsidRDefault="00056D27" w:rsidP="00056D27">
                          <w:pPr>
                            <w:pStyle w:val="Title"/>
                            <w:spacing w:line="240" w:lineRule="auto"/>
                            <w:rPr>
                              <w:rFonts w:asciiTheme="minorHAnsi" w:eastAsiaTheme="minorHAnsi" w:hAnsiTheme="minorHAnsi" w:cstheme="minorBidi"/>
                              <w:caps w:val="0"/>
                              <w:color w:val="000000" w:themeColor="text1"/>
                              <w:spacing w:val="0"/>
                              <w:kern w:val="0"/>
                              <w:sz w:val="18"/>
                              <w:szCs w:val="18"/>
                              <w:lang w:val="de-DE"/>
                            </w:rPr>
                          </w:pPr>
                        </w:p>
                      </w:txbxContent>
                    </v:textbox>
                  </v:shape>
                </w:pict>
              </mc:Fallback>
            </mc:AlternateContent>
          </w:r>
          <w:r w:rsidR="0011228D">
            <w:t xml:space="preserve"> </w:t>
          </w:r>
        </w:p>
      </w:tc>
      <w:tc>
        <w:tcPr>
          <w:tcW w:w="567" w:type="dxa"/>
          <w:vAlign w:val="bottom"/>
        </w:tcPr>
        <w:p w14:paraId="0B2011A4" w14:textId="4273431A" w:rsidR="00EE672B" w:rsidRDefault="00EE672B">
          <w:pPr>
            <w:pStyle w:val="Footerright"/>
          </w:pPr>
          <w:r>
            <w:fldChar w:fldCharType="begin"/>
          </w:r>
          <w:r>
            <w:instrText xml:space="preserve"> PAGE  \* Arabic  \* MERGEFORMAT </w:instrText>
          </w:r>
          <w:r>
            <w:fldChar w:fldCharType="separate"/>
          </w:r>
          <w:r w:rsidR="00661164">
            <w:rPr>
              <w:noProof/>
            </w:rPr>
            <w:t>2</w:t>
          </w:r>
          <w:r>
            <w:fldChar w:fldCharType="end"/>
          </w:r>
          <w:r>
            <w:t>/</w:t>
          </w:r>
          <w:r w:rsidR="008222C2">
            <w:rPr>
              <w:noProof/>
            </w:rPr>
            <w:fldChar w:fldCharType="begin"/>
          </w:r>
          <w:r w:rsidR="008222C2">
            <w:rPr>
              <w:noProof/>
            </w:rPr>
            <w:instrText xml:space="preserve"> SECTIONPAGES  \* Arabic  \* MERGEFORMAT </w:instrText>
          </w:r>
          <w:r w:rsidR="008222C2">
            <w:rPr>
              <w:noProof/>
            </w:rPr>
            <w:fldChar w:fldCharType="separate"/>
          </w:r>
          <w:r w:rsidR="0063269B">
            <w:rPr>
              <w:noProof/>
            </w:rPr>
            <w:t>7</w:t>
          </w:r>
          <w:r w:rsidR="008222C2">
            <w:rPr>
              <w:noProof/>
            </w:rPr>
            <w:fldChar w:fldCharType="end"/>
          </w:r>
        </w:p>
      </w:tc>
    </w:tr>
  </w:tbl>
  <w:p w14:paraId="17A49159" w14:textId="77777777" w:rsidR="00596053" w:rsidRDefault="00596053" w:rsidP="00EE672B">
    <w:pPr>
      <w:pStyle w:val="EOT"/>
    </w:pPr>
  </w:p>
  <w:p w14:paraId="1F68BC0E" w14:textId="77777777" w:rsidR="00596053" w:rsidRDefault="00596053" w:rsidP="00596053">
    <w:pPr>
      <w:pStyle w:val="E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38"/>
      <w:gridCol w:w="567"/>
    </w:tblGrid>
    <w:tr w:rsidR="00194465" w14:paraId="502C359B" w14:textId="77777777" w:rsidTr="00144090">
      <w:trPr>
        <w:cantSplit/>
        <w:trHeight w:val="425"/>
      </w:trPr>
      <w:tc>
        <w:tcPr>
          <w:tcW w:w="9638" w:type="dxa"/>
          <w:vAlign w:val="bottom"/>
        </w:tcPr>
        <w:p w14:paraId="635B695F" w14:textId="77777777" w:rsidR="00194465" w:rsidRPr="00144090" w:rsidRDefault="00056D27" w:rsidP="00144090">
          <w:r w:rsidRPr="005C3F66">
            <w:rPr>
              <w:noProof/>
              <w:lang w:val="de-DE" w:eastAsia="de-DE"/>
            </w:rPr>
            <mc:AlternateContent>
              <mc:Choice Requires="wps">
                <w:drawing>
                  <wp:anchor distT="0" distB="0" distL="114300" distR="114300" simplePos="0" relativeHeight="251658240" behindDoc="0" locked="0" layoutInCell="1" allowOverlap="1" wp14:anchorId="0C3E08E3" wp14:editId="42E7B200">
                    <wp:simplePos x="0" y="0"/>
                    <wp:positionH relativeFrom="column">
                      <wp:posOffset>4527550</wp:posOffset>
                    </wp:positionH>
                    <wp:positionV relativeFrom="paragraph">
                      <wp:posOffset>53340</wp:posOffset>
                    </wp:positionV>
                    <wp:extent cx="1594485" cy="307975"/>
                    <wp:effectExtent l="0" t="0" r="0" b="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307975"/>
                            </a:xfrm>
                            <a:prstGeom prst="rect">
                              <a:avLst/>
                            </a:prstGeom>
                            <a:noFill/>
                            <a:ln w="9525">
                              <a:noFill/>
                              <a:miter lim="800000"/>
                              <a:headEnd/>
                              <a:tailEnd/>
                            </a:ln>
                          </wps:spPr>
                          <wps:txbx>
                            <w:txbxContent>
                              <w:tbl>
                                <w:tblPr>
                                  <w:tblStyle w:val="TableGrid"/>
                                  <w:tblW w:w="0" w:type="auto"/>
                                  <w:tblLayout w:type="fixed"/>
                                  <w:tblCellMar>
                                    <w:top w:w="28" w:type="dxa"/>
                                    <w:left w:w="28" w:type="dxa"/>
                                    <w:bottom w:w="28" w:type="dxa"/>
                                    <w:right w:w="28" w:type="dxa"/>
                                  </w:tblCellMar>
                                  <w:tblLook w:val="0480" w:firstRow="0" w:lastRow="0" w:firstColumn="1" w:lastColumn="0" w:noHBand="0" w:noVBand="1"/>
                                </w:tblPr>
                                <w:tblGrid>
                                  <w:gridCol w:w="2268"/>
                                </w:tblGrid>
                                <w:tr w:rsidR="00314C8C" w:rsidRPr="00056D27" w14:paraId="4A38C52B" w14:textId="77777777" w:rsidTr="002F610A">
                                  <w:trPr>
                                    <w:cantSplit/>
                                    <w:trHeight w:hRule="exact" w:val="284"/>
                                  </w:trPr>
                                  <w:tc>
                                    <w:tcPr>
                                      <w:tcW w:w="2268" w:type="dxa"/>
                                      <w:tcBorders>
                                        <w:top w:val="nil"/>
                                        <w:left w:val="single" w:sz="8" w:space="0" w:color="FF0000"/>
                                        <w:bottom w:val="nil"/>
                                        <w:right w:val="single" w:sz="8" w:space="0" w:color="FF0000"/>
                                      </w:tcBorders>
                                      <w:shd w:val="clear" w:color="auto" w:fill="auto"/>
                                      <w:vAlign w:val="center"/>
                                    </w:tcPr>
                                    <w:p w14:paraId="567D1292" w14:textId="77777777" w:rsidR="00314C8C" w:rsidRPr="00056D27" w:rsidRDefault="00056D27" w:rsidP="005C3F66">
                                      <w:pPr>
                                        <w:keepLines/>
                                        <w:widowControl w:val="0"/>
                                        <w:spacing w:line="240" w:lineRule="auto"/>
                                        <w:jc w:val="center"/>
                                        <w:rPr>
                                          <w:b/>
                                          <w:color w:val="FF0000"/>
                                          <w:lang w:val="de-DE"/>
                                        </w:rPr>
                                      </w:pPr>
                                      <w:r w:rsidRPr="00056D27">
                                        <w:rPr>
                                          <w:b/>
                                          <w:bCs/>
                                          <w:noProof/>
                                          <w:color w:val="FF0000"/>
                                          <w:sz w:val="19"/>
                                          <w:szCs w:val="19"/>
                                          <w:lang w:val="de-DE"/>
                                        </w:rPr>
                                        <w:t>Confidential</w:t>
                                      </w:r>
                                    </w:p>
                                    <w:p w14:paraId="173E4063" w14:textId="77777777" w:rsidR="00314C8C" w:rsidRPr="003B4DF9" w:rsidRDefault="00314C8C">
                                      <w:pPr>
                                        <w:pStyle w:val="Classification"/>
                                        <w:rPr>
                                          <w:color w:val="FF0000"/>
                                          <w:lang w:val="de-DE"/>
                                        </w:rPr>
                                      </w:pPr>
                                    </w:p>
                                  </w:tc>
                                </w:tr>
                              </w:tbl>
                              <w:p w14:paraId="7EF0ED17" w14:textId="77777777" w:rsidR="00314C8C" w:rsidRPr="003B4DF9" w:rsidRDefault="00314C8C" w:rsidP="00314C8C">
                                <w:pPr>
                                  <w:pStyle w:val="Title"/>
                                  <w:spacing w:line="240" w:lineRule="auto"/>
                                  <w:rPr>
                                    <w:rFonts w:asciiTheme="minorHAnsi" w:eastAsiaTheme="minorHAnsi" w:hAnsiTheme="minorHAnsi" w:cstheme="minorBidi"/>
                                    <w:caps w:val="0"/>
                                    <w:color w:val="000000" w:themeColor="text1"/>
                                    <w:spacing w:val="0"/>
                                    <w:kern w:val="0"/>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3E08E3" id="_x0000_t202" coordsize="21600,21600" o:spt="202" path="m,l,21600r21600,l21600,xe">
                    <v:stroke joinstyle="miter"/>
                    <v:path gradientshapeok="t" o:connecttype="rect"/>
                  </v:shapetype>
                  <v:shape id="Textfeld 2" o:spid="_x0000_s1027" type="#_x0000_t202" style="position:absolute;margin-left:356.5pt;margin-top:4.2pt;width:125.5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" filled="f" stroked="f">
                    <v:textbox>
                      <w:txbxContent>
                        <w:tbl>
                          <w:tblPr>
                            <w:tblStyle w:val="TableGrid"/>
                            <w:tblW w:w="0" w:type="auto"/>
                            <w:tblLayout w:type="fixed"/>
                            <w:tblCellMar>
                              <w:top w:w="28" w:type="dxa"/>
                              <w:left w:w="28" w:type="dxa"/>
                              <w:bottom w:w="28" w:type="dxa"/>
                              <w:right w:w="28" w:type="dxa"/>
                            </w:tblCellMar>
                            <w:tblLook w:val="0480" w:firstRow="0" w:lastRow="0" w:firstColumn="1" w:lastColumn="0" w:noHBand="0" w:noVBand="1"/>
                          </w:tblPr>
                          <w:tblGrid>
                            <w:gridCol w:w="2268"/>
                          </w:tblGrid>
                          <w:tr w:rsidR="00314C8C" w:rsidRPr="00056D27" w14:paraId="4A38C52B" w14:textId="77777777" w:rsidTr="002F610A">
                            <w:trPr>
                              <w:cantSplit/>
                              <w:trHeight w:hRule="exact" w:val="284"/>
                            </w:trPr>
                            <w:tc>
                              <w:tcPr>
                                <w:tcW w:w="2268" w:type="dxa"/>
                                <w:tcBorders>
                                  <w:top w:val="nil"/>
                                  <w:left w:val="single" w:sz="8" w:space="0" w:color="FF0000"/>
                                  <w:bottom w:val="nil"/>
                                  <w:right w:val="single" w:sz="8" w:space="0" w:color="FF0000"/>
                                </w:tcBorders>
                                <w:shd w:val="clear" w:color="auto" w:fill="auto"/>
                                <w:vAlign w:val="center"/>
                              </w:tcPr>
                              <w:p w14:paraId="567D1292" w14:textId="77777777" w:rsidR="00314C8C" w:rsidRPr="00056D27" w:rsidRDefault="00056D27" w:rsidP="005C3F66">
                                <w:pPr>
                                  <w:keepLines/>
                                  <w:widowControl w:val="0"/>
                                  <w:spacing w:line="240" w:lineRule="auto"/>
                                  <w:jc w:val="center"/>
                                  <w:rPr>
                                    <w:b/>
                                    <w:color w:val="FF0000"/>
                                    <w:lang w:val="de-DE"/>
                                  </w:rPr>
                                </w:pPr>
                                <w:r w:rsidRPr="00056D27">
                                  <w:rPr>
                                    <w:b/>
                                    <w:bCs/>
                                    <w:noProof/>
                                    <w:color w:val="FF0000"/>
                                    <w:sz w:val="19"/>
                                    <w:szCs w:val="19"/>
                                    <w:lang w:val="de-DE"/>
                                  </w:rPr>
                                  <w:t>Confidential</w:t>
                                </w:r>
                              </w:p>
                              <w:p w14:paraId="173E4063" w14:textId="77777777" w:rsidR="00314C8C" w:rsidRPr="003B4DF9" w:rsidRDefault="00314C8C">
                                <w:pPr>
                                  <w:pStyle w:val="Classification"/>
                                  <w:rPr>
                                    <w:color w:val="FF0000"/>
                                    <w:lang w:val="de-DE"/>
                                  </w:rPr>
                                </w:pPr>
                              </w:p>
                            </w:tc>
                          </w:tr>
                        </w:tbl>
                        <w:p w14:paraId="7EF0ED17" w14:textId="77777777" w:rsidR="00314C8C" w:rsidRPr="003B4DF9" w:rsidRDefault="00314C8C" w:rsidP="00314C8C">
                          <w:pPr>
                            <w:pStyle w:val="Title"/>
                            <w:spacing w:line="240" w:lineRule="auto"/>
                            <w:rPr>
                              <w:rFonts w:asciiTheme="minorHAnsi" w:eastAsiaTheme="minorHAnsi" w:hAnsiTheme="minorHAnsi" w:cstheme="minorBidi"/>
                              <w:caps w:val="0"/>
                              <w:color w:val="000000" w:themeColor="text1"/>
                              <w:spacing w:val="0"/>
                              <w:kern w:val="0"/>
                              <w:sz w:val="18"/>
                              <w:szCs w:val="18"/>
                              <w:lang w:val="de-DE"/>
                            </w:rPr>
                          </w:pPr>
                        </w:p>
                      </w:txbxContent>
                    </v:textbox>
                  </v:shape>
                </w:pict>
              </mc:Fallback>
            </mc:AlternateContent>
          </w:r>
        </w:p>
      </w:tc>
      <w:tc>
        <w:tcPr>
          <w:tcW w:w="567" w:type="dxa"/>
          <w:vAlign w:val="bottom"/>
        </w:tcPr>
        <w:p w14:paraId="44E63FD9" w14:textId="6DF0E2A4" w:rsidR="00194465" w:rsidRDefault="00194465">
          <w:pPr>
            <w:pStyle w:val="Footerright"/>
          </w:pPr>
          <w:r>
            <w:fldChar w:fldCharType="begin"/>
          </w:r>
          <w:r>
            <w:instrText xml:space="preserve"> PAGE  \* Arabic  \* MERGEFORMAT </w:instrText>
          </w:r>
          <w:r>
            <w:fldChar w:fldCharType="separate"/>
          </w:r>
          <w:r w:rsidR="00333C34">
            <w:rPr>
              <w:noProof/>
            </w:rPr>
            <w:t>1</w:t>
          </w:r>
          <w:r>
            <w:fldChar w:fldCharType="end"/>
          </w:r>
          <w:r>
            <w:t>/</w:t>
          </w:r>
          <w:r w:rsidR="008222C2">
            <w:rPr>
              <w:noProof/>
            </w:rPr>
            <w:fldChar w:fldCharType="begin"/>
          </w:r>
          <w:r w:rsidR="008222C2">
            <w:rPr>
              <w:noProof/>
            </w:rPr>
            <w:instrText xml:space="preserve"> SECTIONPAGES  \* Arabic  \* MERGEFORMAT </w:instrText>
          </w:r>
          <w:r w:rsidR="008222C2">
            <w:rPr>
              <w:noProof/>
            </w:rPr>
            <w:fldChar w:fldCharType="separate"/>
          </w:r>
          <w:r w:rsidR="0063269B">
            <w:rPr>
              <w:noProof/>
            </w:rPr>
            <w:t>7</w:t>
          </w:r>
          <w:r w:rsidR="008222C2">
            <w:rPr>
              <w:noProof/>
            </w:rPr>
            <w:fldChar w:fldCharType="end"/>
          </w:r>
        </w:p>
      </w:tc>
    </w:tr>
  </w:tbl>
  <w:p w14:paraId="4B1169FA" w14:textId="77777777" w:rsidR="00194465" w:rsidRDefault="00194465" w:rsidP="00194465">
    <w:pPr>
      <w:pStyle w:val="E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782FA" w14:textId="77777777" w:rsidR="00E55ABF" w:rsidRPr="0086663A" w:rsidRDefault="00E55ABF" w:rsidP="0086663A">
      <w:pPr>
        <w:pStyle w:val="Footer"/>
      </w:pPr>
    </w:p>
  </w:footnote>
  <w:footnote w:type="continuationSeparator" w:id="0">
    <w:p w14:paraId="4E20FF65" w14:textId="77777777" w:rsidR="00E55ABF" w:rsidRPr="0086663A" w:rsidRDefault="00E55ABF" w:rsidP="0086663A">
      <w:pPr>
        <w:pStyle w:val="Footer"/>
      </w:pPr>
    </w:p>
  </w:footnote>
  <w:footnote w:type="continuationNotice" w:id="1">
    <w:p w14:paraId="12EFDE49" w14:textId="77777777" w:rsidR="00E55ABF" w:rsidRDefault="00E55A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1"/>
      <w:gridCol w:w="9354"/>
    </w:tblGrid>
    <w:tr w:rsidR="00CD5B69" w14:paraId="1D3967A4" w14:textId="77777777" w:rsidTr="00144090">
      <w:trPr>
        <w:cantSplit/>
        <w:trHeight w:hRule="exact" w:val="312"/>
      </w:trPr>
      <w:tc>
        <w:tcPr>
          <w:tcW w:w="851" w:type="dxa"/>
        </w:tcPr>
        <w:p w14:paraId="2121AA89" w14:textId="77777777" w:rsidR="00CD5B69" w:rsidRPr="0055496F" w:rsidRDefault="00CD5B69">
          <w:pPr>
            <w:rPr>
              <w:noProof/>
              <w:lang w:eastAsia="de-DE"/>
            </w:rPr>
          </w:pPr>
        </w:p>
      </w:tc>
      <w:tc>
        <w:tcPr>
          <w:tcW w:w="9354" w:type="dxa"/>
          <w:vAlign w:val="center"/>
        </w:tcPr>
        <w:p w14:paraId="23981A65" w14:textId="77777777" w:rsidR="00CD5B69" w:rsidRDefault="00CD5B69">
          <w:pPr>
            <w:rPr>
              <w:noProof/>
              <w:lang w:eastAsia="de-DE"/>
            </w:rPr>
          </w:pPr>
        </w:p>
      </w:tc>
    </w:tr>
    <w:tr w:rsidR="00CD5B69" w14:paraId="1151D19B" w14:textId="77777777" w:rsidTr="00144090">
      <w:trPr>
        <w:cantSplit/>
        <w:trHeight w:hRule="exact" w:val="680"/>
      </w:trPr>
      <w:tc>
        <w:tcPr>
          <w:tcW w:w="851" w:type="dxa"/>
        </w:tcPr>
        <w:p w14:paraId="3E49B4FA" w14:textId="77777777" w:rsidR="00CD5B69" w:rsidRPr="0055496F" w:rsidRDefault="0063269B">
          <w:sdt>
            <w:sdtPr>
              <w:id w:val="-1821415321"/>
              <w:lock w:val="sdtContentLocked"/>
              <w:placeholder>
                <w:docPart w:val="6BABC50068D24117B775DAD520C3109E"/>
              </w:placeholder>
            </w:sdtPr>
            <w:sdtEndPr/>
            <w:sdtContent>
              <w:r w:rsidR="00CD5B69" w:rsidRPr="0055496F">
                <w:rPr>
                  <w:noProof/>
                  <w:lang w:val="de-DE" w:eastAsia="de-DE"/>
                </w:rPr>
                <w:drawing>
                  <wp:inline distT="0" distB="0" distL="0" distR="0" wp14:anchorId="633AADC9" wp14:editId="5D29DD2C">
                    <wp:extent cx="396000" cy="396000"/>
                    <wp:effectExtent l="0" t="0" r="444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G_Crane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96000" cy="396000"/>
                            </a:xfrm>
                            <a:prstGeom prst="rect">
                              <a:avLst/>
                            </a:prstGeom>
                          </pic:spPr>
                        </pic:pic>
                      </a:graphicData>
                    </a:graphic>
                  </wp:inline>
                </w:drawing>
              </w:r>
            </w:sdtContent>
          </w:sdt>
        </w:p>
      </w:tc>
      <w:tc>
        <w:tcPr>
          <w:tcW w:w="9354" w:type="dxa"/>
          <w:vAlign w:val="center"/>
        </w:tcPr>
        <w:p w14:paraId="2CB0AFB7" w14:textId="77777777" w:rsidR="00CD5B69" w:rsidRDefault="0063269B" w:rsidP="001B67F8">
          <w:pPr>
            <w:pStyle w:val="LHGTabellentextrechts"/>
          </w:pPr>
          <w:sdt>
            <w:sdtPr>
              <w:id w:val="-1835534177"/>
              <w:lock w:val="sdtContentLocked"/>
              <w:placeholder>
                <w:docPart w:val="6BABC50068D24117B775DAD520C3109E"/>
              </w:placeholder>
            </w:sdtPr>
            <w:sdtEndPr/>
            <w:sdtContent>
              <w:r w:rsidR="00CD5B69">
                <w:rPr>
                  <w:noProof/>
                  <w:lang w:val="de-DE" w:eastAsia="de-DE"/>
                </w:rPr>
                <w:drawing>
                  <wp:inline distT="0" distB="0" distL="0" distR="0" wp14:anchorId="2A16C311" wp14:editId="46463419">
                    <wp:extent cx="1980000" cy="151200"/>
                    <wp:effectExtent l="0" t="0" r="127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G_Wordmark_blue_rgb.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000" cy="151200"/>
                            </a:xfrm>
                            <a:prstGeom prst="rect">
                              <a:avLst/>
                            </a:prstGeom>
                          </pic:spPr>
                        </pic:pic>
                      </a:graphicData>
                    </a:graphic>
                  </wp:inline>
                </w:drawing>
              </w:r>
            </w:sdtContent>
          </w:sdt>
        </w:p>
      </w:tc>
    </w:tr>
  </w:tbl>
  <w:p w14:paraId="0AE2DDC9" w14:textId="77777777" w:rsidR="00EE672B" w:rsidRDefault="00EE672B" w:rsidP="00EE672B">
    <w:pPr>
      <w:pStyle w:val="EO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1"/>
      <w:gridCol w:w="9354"/>
    </w:tblGrid>
    <w:tr w:rsidR="001D096D" w14:paraId="5FB9BA86" w14:textId="77777777" w:rsidTr="00144090">
      <w:trPr>
        <w:cantSplit/>
        <w:trHeight w:hRule="exact" w:val="312"/>
      </w:trPr>
      <w:tc>
        <w:tcPr>
          <w:tcW w:w="851" w:type="dxa"/>
        </w:tcPr>
        <w:p w14:paraId="64B4DCBF" w14:textId="77777777" w:rsidR="001D096D" w:rsidRPr="0055496F" w:rsidRDefault="001D096D">
          <w:pPr>
            <w:rPr>
              <w:noProof/>
              <w:lang w:eastAsia="de-DE"/>
            </w:rPr>
          </w:pPr>
        </w:p>
      </w:tc>
      <w:tc>
        <w:tcPr>
          <w:tcW w:w="9354" w:type="dxa"/>
          <w:vAlign w:val="center"/>
        </w:tcPr>
        <w:p w14:paraId="098573D7" w14:textId="77777777" w:rsidR="001D096D" w:rsidRDefault="001D096D">
          <w:pPr>
            <w:rPr>
              <w:noProof/>
              <w:lang w:eastAsia="de-DE"/>
            </w:rPr>
          </w:pPr>
        </w:p>
      </w:tc>
    </w:tr>
    <w:tr w:rsidR="001D096D" w14:paraId="52BA5614" w14:textId="77777777" w:rsidTr="00144090">
      <w:trPr>
        <w:cantSplit/>
        <w:trHeight w:hRule="exact" w:val="680"/>
      </w:trPr>
      <w:tc>
        <w:tcPr>
          <w:tcW w:w="851" w:type="dxa"/>
        </w:tcPr>
        <w:p w14:paraId="73358217" w14:textId="77777777" w:rsidR="001D096D" w:rsidRPr="0055496F" w:rsidRDefault="0063269B" w:rsidP="001D096D">
          <w:sdt>
            <w:sdtPr>
              <w:id w:val="-1132393765"/>
              <w:lock w:val="sdtContentLocked"/>
              <w:placeholder>
                <w:docPart w:val="DBDA32AB328E47C6A70E109BDF8C4163"/>
              </w:placeholder>
            </w:sdtPr>
            <w:sdtEndPr/>
            <w:sdtContent>
              <w:r w:rsidR="001D096D" w:rsidRPr="0055496F">
                <w:rPr>
                  <w:noProof/>
                  <w:lang w:val="de-DE" w:eastAsia="de-DE"/>
                </w:rPr>
                <w:drawing>
                  <wp:inline distT="0" distB="0" distL="0" distR="0" wp14:anchorId="070A448E" wp14:editId="2FF49E0E">
                    <wp:extent cx="396000" cy="396000"/>
                    <wp:effectExtent l="0" t="0" r="444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G_Crane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96000" cy="396000"/>
                            </a:xfrm>
                            <a:prstGeom prst="rect">
                              <a:avLst/>
                            </a:prstGeom>
                          </pic:spPr>
                        </pic:pic>
                      </a:graphicData>
                    </a:graphic>
                  </wp:inline>
                </w:drawing>
              </w:r>
            </w:sdtContent>
          </w:sdt>
        </w:p>
      </w:tc>
      <w:tc>
        <w:tcPr>
          <w:tcW w:w="9354" w:type="dxa"/>
          <w:vAlign w:val="center"/>
        </w:tcPr>
        <w:p w14:paraId="66CC9D45" w14:textId="77777777" w:rsidR="001D096D" w:rsidRDefault="0063269B" w:rsidP="001B67F8">
          <w:pPr>
            <w:pStyle w:val="LHGTabellentextrechts"/>
          </w:pPr>
          <w:sdt>
            <w:sdtPr>
              <w:id w:val="461708502"/>
              <w:lock w:val="sdtContentLocked"/>
              <w:placeholder>
                <w:docPart w:val="DBDA32AB328E47C6A70E109BDF8C4163"/>
              </w:placeholder>
            </w:sdtPr>
            <w:sdtEndPr/>
            <w:sdtContent>
              <w:r w:rsidR="001D096D">
                <w:rPr>
                  <w:noProof/>
                  <w:lang w:val="de-DE" w:eastAsia="de-DE"/>
                </w:rPr>
                <w:drawing>
                  <wp:inline distT="0" distB="0" distL="0" distR="0" wp14:anchorId="566047D7" wp14:editId="46B0EB41">
                    <wp:extent cx="1980000" cy="151200"/>
                    <wp:effectExtent l="0" t="0" r="127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G_Wordmark_blue_rgb.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000" cy="151200"/>
                            </a:xfrm>
                            <a:prstGeom prst="rect">
                              <a:avLst/>
                            </a:prstGeom>
                          </pic:spPr>
                        </pic:pic>
                      </a:graphicData>
                    </a:graphic>
                  </wp:inline>
                </w:drawing>
              </w:r>
            </w:sdtContent>
          </w:sdt>
        </w:p>
      </w:tc>
    </w:tr>
  </w:tbl>
  <w:p w14:paraId="51851A53" w14:textId="77777777" w:rsidR="001D096D" w:rsidRDefault="001D096D" w:rsidP="00194465">
    <w:pPr>
      <w:pStyle w:val="EO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477E18B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D250E2"/>
    <w:multiLevelType w:val="hybridMultilevel"/>
    <w:tmpl w:val="88BC2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5A2F28"/>
    <w:multiLevelType w:val="hybridMultilevel"/>
    <w:tmpl w:val="AF78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A3CEC"/>
    <w:multiLevelType w:val="hybridMultilevel"/>
    <w:tmpl w:val="ED4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02BAB"/>
    <w:multiLevelType w:val="hybridMultilevel"/>
    <w:tmpl w:val="17CAF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2A6B84"/>
    <w:multiLevelType w:val="hybridMultilevel"/>
    <w:tmpl w:val="E1D67C50"/>
    <w:lvl w:ilvl="0" w:tplc="43BE652C">
      <w:numFmt w:val="bullet"/>
      <w:lvlText w:val="-"/>
      <w:lvlJc w:val="left"/>
      <w:pPr>
        <w:ind w:left="1068" w:hanging="708"/>
      </w:pPr>
      <w:rPr>
        <w:rFonts w:ascii="Lufthansa Office Text" w:eastAsiaTheme="minorHAnsi" w:hAnsi="Lufthansa Office Tex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001B1"/>
    <w:multiLevelType w:val="hybridMultilevel"/>
    <w:tmpl w:val="124AF07C"/>
    <w:lvl w:ilvl="0" w:tplc="509E2D84">
      <w:start w:val="1"/>
      <w:numFmt w:val="decimal"/>
      <w:lvlText w:val="%1."/>
      <w:lvlJc w:val="left"/>
      <w:pPr>
        <w:ind w:left="1020" w:hanging="360"/>
      </w:pPr>
    </w:lvl>
    <w:lvl w:ilvl="1" w:tplc="9EC80872">
      <w:start w:val="1"/>
      <w:numFmt w:val="decimal"/>
      <w:lvlText w:val="%2."/>
      <w:lvlJc w:val="left"/>
      <w:pPr>
        <w:ind w:left="1020" w:hanging="360"/>
      </w:pPr>
    </w:lvl>
    <w:lvl w:ilvl="2" w:tplc="81F29524">
      <w:start w:val="1"/>
      <w:numFmt w:val="decimal"/>
      <w:lvlText w:val="%3."/>
      <w:lvlJc w:val="left"/>
      <w:pPr>
        <w:ind w:left="1020" w:hanging="360"/>
      </w:pPr>
    </w:lvl>
    <w:lvl w:ilvl="3" w:tplc="0E8458C8">
      <w:start w:val="1"/>
      <w:numFmt w:val="decimal"/>
      <w:lvlText w:val="%4."/>
      <w:lvlJc w:val="left"/>
      <w:pPr>
        <w:ind w:left="1020" w:hanging="360"/>
      </w:pPr>
    </w:lvl>
    <w:lvl w:ilvl="4" w:tplc="5AB423BC">
      <w:start w:val="1"/>
      <w:numFmt w:val="decimal"/>
      <w:lvlText w:val="%5."/>
      <w:lvlJc w:val="left"/>
      <w:pPr>
        <w:ind w:left="1020" w:hanging="360"/>
      </w:pPr>
    </w:lvl>
    <w:lvl w:ilvl="5" w:tplc="47CCC19A">
      <w:start w:val="1"/>
      <w:numFmt w:val="decimal"/>
      <w:lvlText w:val="%6."/>
      <w:lvlJc w:val="left"/>
      <w:pPr>
        <w:ind w:left="1020" w:hanging="360"/>
      </w:pPr>
    </w:lvl>
    <w:lvl w:ilvl="6" w:tplc="C78E13FE">
      <w:start w:val="1"/>
      <w:numFmt w:val="decimal"/>
      <w:lvlText w:val="%7."/>
      <w:lvlJc w:val="left"/>
      <w:pPr>
        <w:ind w:left="1020" w:hanging="360"/>
      </w:pPr>
    </w:lvl>
    <w:lvl w:ilvl="7" w:tplc="6C903256">
      <w:start w:val="1"/>
      <w:numFmt w:val="decimal"/>
      <w:lvlText w:val="%8."/>
      <w:lvlJc w:val="left"/>
      <w:pPr>
        <w:ind w:left="1020" w:hanging="360"/>
      </w:pPr>
    </w:lvl>
    <w:lvl w:ilvl="8" w:tplc="752EE462">
      <w:start w:val="1"/>
      <w:numFmt w:val="decimal"/>
      <w:lvlText w:val="%9."/>
      <w:lvlJc w:val="left"/>
      <w:pPr>
        <w:ind w:left="1020" w:hanging="360"/>
      </w:pPr>
    </w:lvl>
  </w:abstractNum>
  <w:abstractNum w:abstractNumId="7" w15:restartNumberingAfterBreak="0">
    <w:nsid w:val="3FBA0796"/>
    <w:multiLevelType w:val="hybridMultilevel"/>
    <w:tmpl w:val="DEEA513A"/>
    <w:lvl w:ilvl="0" w:tplc="EC74B7A6">
      <w:numFmt w:val="bullet"/>
      <w:lvlText w:val="-"/>
      <w:lvlJc w:val="left"/>
      <w:pPr>
        <w:ind w:left="720" w:hanging="360"/>
      </w:pPr>
      <w:rPr>
        <w:rFonts w:ascii="Lufthansa Office Text" w:eastAsiaTheme="minorHAnsi" w:hAnsi="Lufthansa Office Tex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3B422D"/>
    <w:multiLevelType w:val="hybridMultilevel"/>
    <w:tmpl w:val="19646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F0D1F"/>
    <w:multiLevelType w:val="multilevel"/>
    <w:tmpl w:val="68A84C16"/>
    <w:styleLink w:val="ListH"/>
    <w:lvl w:ilvl="0">
      <w:start w:val="1"/>
      <w:numFmt w:val="decimal"/>
      <w:pStyle w:val="Heading1"/>
      <w:suff w:val="space"/>
      <w:lvlText w:val="%1."/>
      <w:lvlJc w:val="left"/>
      <w:pPr>
        <w:ind w:left="0" w:firstLine="0"/>
      </w:pPr>
      <w:rPr>
        <w:rFonts w:hint="default"/>
      </w:rPr>
    </w:lvl>
    <w:lvl w:ilvl="1">
      <w:start w:val="1"/>
      <w:numFmt w:val="lowerLetter"/>
      <w:pStyle w:val="Heading2"/>
      <w:suff w:val="space"/>
      <w:lvlText w:val="%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suff w:val="nothing"/>
      <w:lvlText w:val="(%5)"/>
      <w:lvlJc w:val="left"/>
      <w:pPr>
        <w:ind w:left="0" w:firstLine="0"/>
      </w:pPr>
      <w:rPr>
        <w:rFonts w:hint="default"/>
      </w:rPr>
    </w:lvl>
    <w:lvl w:ilvl="5">
      <w:start w:val="1"/>
      <w:numFmt w:val="lowerRoman"/>
      <w:suff w:val="nothing"/>
      <w:lvlText w:val="(%6)"/>
      <w:lvlJc w:val="left"/>
      <w:pPr>
        <w:ind w:left="0" w:firstLine="0"/>
      </w:pPr>
      <w:rPr>
        <w:rFonts w:hint="default"/>
      </w:rPr>
    </w:lvl>
    <w:lvl w:ilvl="6">
      <w:start w:val="1"/>
      <w:numFmt w:val="decimal"/>
      <w:suff w:val="nothing"/>
      <w:lvlText w:val="%7."/>
      <w:lvlJc w:val="left"/>
      <w:pPr>
        <w:ind w:left="0" w:firstLine="0"/>
      </w:pPr>
      <w:rPr>
        <w:rFonts w:hint="default"/>
      </w:rPr>
    </w:lvl>
    <w:lvl w:ilvl="7">
      <w:start w:val="1"/>
      <w:numFmt w:val="lowerLetter"/>
      <w:suff w:val="nothing"/>
      <w:lvlText w:val="%8."/>
      <w:lvlJc w:val="left"/>
      <w:pPr>
        <w:ind w:left="0" w:firstLine="0"/>
      </w:pPr>
      <w:rPr>
        <w:rFonts w:hint="default"/>
      </w:rPr>
    </w:lvl>
    <w:lvl w:ilvl="8">
      <w:start w:val="1"/>
      <w:numFmt w:val="lowerRoman"/>
      <w:suff w:val="nothing"/>
      <w:lvlText w:val="%9."/>
      <w:lvlJc w:val="left"/>
      <w:pPr>
        <w:ind w:left="0" w:firstLine="0"/>
      </w:pPr>
      <w:rPr>
        <w:rFonts w:hint="default"/>
      </w:rPr>
    </w:lvl>
  </w:abstractNum>
  <w:abstractNum w:abstractNumId="10" w15:restartNumberingAfterBreak="0">
    <w:nsid w:val="455B662B"/>
    <w:multiLevelType w:val="hybridMultilevel"/>
    <w:tmpl w:val="3C42394A"/>
    <w:lvl w:ilvl="0" w:tplc="57F6F268">
      <w:numFmt w:val="bullet"/>
      <w:lvlText w:val="-"/>
      <w:lvlJc w:val="left"/>
      <w:pPr>
        <w:ind w:left="720" w:hanging="360"/>
      </w:pPr>
      <w:rPr>
        <w:rFonts w:ascii="Lufthansa Office Text" w:eastAsiaTheme="minorHAnsi" w:hAnsi="Lufthansa Office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63C13"/>
    <w:multiLevelType w:val="hybridMultilevel"/>
    <w:tmpl w:val="46F49220"/>
    <w:lvl w:ilvl="0" w:tplc="6EC2963E">
      <w:start w:val="1"/>
      <w:numFmt w:val="decimal"/>
      <w:lvlText w:val="%1."/>
      <w:lvlJc w:val="left"/>
      <w:pPr>
        <w:ind w:left="357" w:firstLine="3"/>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39C4B35"/>
    <w:multiLevelType w:val="multilevel"/>
    <w:tmpl w:val="614E74B6"/>
    <w:styleLink w:val="ListB"/>
    <w:lvl w:ilvl="0">
      <w:start w:val="1"/>
      <w:numFmt w:val="bullet"/>
      <w:pStyle w:val="ListBullet"/>
      <w:lvlText w:val=""/>
      <w:lvlJc w:val="left"/>
      <w:pPr>
        <w:ind w:left="227" w:hanging="227"/>
      </w:pPr>
      <w:rPr>
        <w:rFonts w:ascii="Wingdings" w:hAnsi="Wingdings" w:hint="default"/>
        <w:color w:val="auto"/>
        <w:u w:color="05164D" w:themeColor="text2"/>
      </w:rPr>
    </w:lvl>
    <w:lvl w:ilvl="1">
      <w:start w:val="1"/>
      <w:numFmt w:val="bullet"/>
      <w:lvlText w:val=""/>
      <w:lvlJc w:val="left"/>
      <w:pPr>
        <w:ind w:left="454" w:hanging="227"/>
      </w:pPr>
      <w:rPr>
        <w:rFonts w:ascii="Wingdings" w:hAnsi="Wingdings" w:hint="default"/>
        <w:color w:val="auto"/>
        <w:u w:color="05164D" w:themeColor="text2"/>
      </w:rPr>
    </w:lvl>
    <w:lvl w:ilvl="2">
      <w:start w:val="1"/>
      <w:numFmt w:val="bullet"/>
      <w:lvlText w:val=""/>
      <w:lvlJc w:val="left"/>
      <w:pPr>
        <w:ind w:left="681" w:hanging="227"/>
      </w:pPr>
      <w:rPr>
        <w:rFonts w:ascii="Wingdings" w:hAnsi="Wingdings" w:hint="default"/>
        <w:color w:val="auto"/>
        <w:u w:color="05164D" w:themeColor="text2"/>
      </w:rPr>
    </w:lvl>
    <w:lvl w:ilvl="3">
      <w:start w:val="1"/>
      <w:numFmt w:val="bullet"/>
      <w:lvlText w:val=""/>
      <w:lvlJc w:val="left"/>
      <w:pPr>
        <w:ind w:left="908" w:hanging="227"/>
      </w:pPr>
      <w:rPr>
        <w:rFonts w:ascii="Wingdings" w:hAnsi="Wingdings" w:hint="default"/>
        <w:color w:val="auto"/>
        <w:u w:color="05164D" w:themeColor="text2"/>
      </w:rPr>
    </w:lvl>
    <w:lvl w:ilvl="4">
      <w:start w:val="1"/>
      <w:numFmt w:val="bullet"/>
      <w:lvlText w:val=""/>
      <w:lvlJc w:val="left"/>
      <w:pPr>
        <w:ind w:left="1135" w:hanging="227"/>
      </w:pPr>
      <w:rPr>
        <w:rFonts w:ascii="Wingdings" w:hAnsi="Wingdings" w:hint="default"/>
        <w:color w:val="auto"/>
        <w:u w:color="05164D" w:themeColor="text2"/>
      </w:rPr>
    </w:lvl>
    <w:lvl w:ilvl="5">
      <w:start w:val="1"/>
      <w:numFmt w:val="bullet"/>
      <w:lvlText w:val=""/>
      <w:lvlJc w:val="left"/>
      <w:pPr>
        <w:ind w:left="1362" w:hanging="227"/>
      </w:pPr>
      <w:rPr>
        <w:rFonts w:ascii="Wingdings" w:hAnsi="Wingdings" w:hint="default"/>
        <w:color w:val="auto"/>
        <w:u w:color="05164D" w:themeColor="text2"/>
      </w:rPr>
    </w:lvl>
    <w:lvl w:ilvl="6">
      <w:start w:val="1"/>
      <w:numFmt w:val="bullet"/>
      <w:lvlText w:val=""/>
      <w:lvlJc w:val="left"/>
      <w:pPr>
        <w:ind w:left="1589" w:hanging="227"/>
      </w:pPr>
      <w:rPr>
        <w:rFonts w:ascii="Wingdings" w:hAnsi="Wingdings" w:hint="default"/>
        <w:color w:val="auto"/>
        <w:u w:color="05164D" w:themeColor="text2"/>
      </w:rPr>
    </w:lvl>
    <w:lvl w:ilvl="7">
      <w:start w:val="1"/>
      <w:numFmt w:val="bullet"/>
      <w:lvlText w:val=""/>
      <w:lvlJc w:val="left"/>
      <w:pPr>
        <w:ind w:left="1816" w:hanging="227"/>
      </w:pPr>
      <w:rPr>
        <w:rFonts w:ascii="Wingdings" w:hAnsi="Wingdings" w:hint="default"/>
        <w:color w:val="auto"/>
        <w:u w:color="05164D" w:themeColor="text2"/>
      </w:rPr>
    </w:lvl>
    <w:lvl w:ilvl="8">
      <w:start w:val="1"/>
      <w:numFmt w:val="bullet"/>
      <w:lvlText w:val=""/>
      <w:lvlJc w:val="left"/>
      <w:pPr>
        <w:ind w:left="2043" w:hanging="227"/>
      </w:pPr>
      <w:rPr>
        <w:rFonts w:ascii="Wingdings" w:hAnsi="Wingdings" w:hint="default"/>
        <w:color w:val="auto"/>
        <w:u w:color="05164D" w:themeColor="text2"/>
      </w:rPr>
    </w:lvl>
  </w:abstractNum>
  <w:abstractNum w:abstractNumId="13" w15:restartNumberingAfterBreak="0">
    <w:nsid w:val="6A2A2E76"/>
    <w:multiLevelType w:val="hybridMultilevel"/>
    <w:tmpl w:val="E62816D6"/>
    <w:lvl w:ilvl="0" w:tplc="04070005">
      <w:start w:val="1"/>
      <w:numFmt w:val="bullet"/>
      <w:lvlText w:val=""/>
      <w:lvlJc w:val="left"/>
      <w:pPr>
        <w:ind w:left="1068" w:hanging="70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B5BB8"/>
    <w:multiLevelType w:val="hybridMultilevel"/>
    <w:tmpl w:val="E93082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E7E2365"/>
    <w:multiLevelType w:val="hybridMultilevel"/>
    <w:tmpl w:val="3FD4F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083BBC"/>
    <w:multiLevelType w:val="hybridMultilevel"/>
    <w:tmpl w:val="B5C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430F0C"/>
    <w:multiLevelType w:val="multilevel"/>
    <w:tmpl w:val="4C7E0460"/>
    <w:styleLink w:val="ListN"/>
    <w:lvl w:ilvl="0">
      <w:start w:val="1"/>
      <w:numFmt w:val="decimal"/>
      <w:pStyle w:val="List"/>
      <w:lvlText w:val="%1."/>
      <w:lvlJc w:val="left"/>
      <w:pPr>
        <w:ind w:left="454" w:hanging="454"/>
      </w:pPr>
      <w:rPr>
        <w:rFonts w:hint="default"/>
      </w:rPr>
    </w:lvl>
    <w:lvl w:ilvl="1">
      <w:start w:val="1"/>
      <w:numFmt w:val="lowerLetter"/>
      <w:lvlText w:val="%2)"/>
      <w:lvlJc w:val="left"/>
      <w:pPr>
        <w:ind w:left="908" w:hanging="454"/>
      </w:pPr>
      <w:rPr>
        <w:rFonts w:hint="default"/>
      </w:rPr>
    </w:lvl>
    <w:lvl w:ilvl="2">
      <w:start w:val="1"/>
      <w:numFmt w:val="lowerRoman"/>
      <w:lvlText w:val="%3)"/>
      <w:lvlJc w:val="left"/>
      <w:pPr>
        <w:ind w:left="1362" w:hanging="454"/>
      </w:pPr>
      <w:rPr>
        <w:rFonts w:hint="default"/>
      </w:rPr>
    </w:lvl>
    <w:lvl w:ilvl="3">
      <w:start w:val="1"/>
      <w:numFmt w:val="decimal"/>
      <w:lvlText w:val="(%4)"/>
      <w:lvlJc w:val="left"/>
      <w:pPr>
        <w:ind w:left="1816" w:hanging="454"/>
      </w:pPr>
      <w:rPr>
        <w:rFonts w:hint="default"/>
      </w:rPr>
    </w:lvl>
    <w:lvl w:ilvl="4">
      <w:start w:val="1"/>
      <w:numFmt w:val="lowerLetter"/>
      <w:lvlText w:val="(%5)"/>
      <w:lvlJc w:val="left"/>
      <w:pPr>
        <w:ind w:left="2270" w:hanging="454"/>
      </w:pPr>
      <w:rPr>
        <w:rFonts w:hint="default"/>
      </w:rPr>
    </w:lvl>
    <w:lvl w:ilvl="5">
      <w:start w:val="1"/>
      <w:numFmt w:val="lowerRoman"/>
      <w:lvlText w:val="(%6)"/>
      <w:lvlJc w:val="left"/>
      <w:pPr>
        <w:ind w:left="2724" w:hanging="454"/>
      </w:pPr>
      <w:rPr>
        <w:rFonts w:hint="default"/>
      </w:rPr>
    </w:lvl>
    <w:lvl w:ilvl="6">
      <w:start w:val="1"/>
      <w:numFmt w:val="decimal"/>
      <w:lvlText w:val="%7."/>
      <w:lvlJc w:val="left"/>
      <w:pPr>
        <w:ind w:left="3178" w:hanging="454"/>
      </w:pPr>
      <w:rPr>
        <w:rFonts w:hint="default"/>
      </w:rPr>
    </w:lvl>
    <w:lvl w:ilvl="7">
      <w:start w:val="1"/>
      <w:numFmt w:val="lowerLetter"/>
      <w:lvlText w:val="%8."/>
      <w:lvlJc w:val="left"/>
      <w:pPr>
        <w:ind w:left="3632" w:hanging="454"/>
      </w:pPr>
      <w:rPr>
        <w:rFonts w:hint="default"/>
      </w:rPr>
    </w:lvl>
    <w:lvl w:ilvl="8">
      <w:start w:val="1"/>
      <w:numFmt w:val="lowerRoman"/>
      <w:lvlText w:val="%9."/>
      <w:lvlJc w:val="left"/>
      <w:pPr>
        <w:ind w:left="4086" w:hanging="454"/>
      </w:pPr>
      <w:rPr>
        <w:rFonts w:hint="default"/>
      </w:rPr>
    </w:lvl>
  </w:abstractNum>
  <w:abstractNum w:abstractNumId="18" w15:restartNumberingAfterBreak="0">
    <w:nsid w:val="79E35B80"/>
    <w:multiLevelType w:val="hybridMultilevel"/>
    <w:tmpl w:val="D8E690C2"/>
    <w:lvl w:ilvl="0" w:tplc="F278662A">
      <w:numFmt w:val="bullet"/>
      <w:lvlText w:val="-"/>
      <w:lvlJc w:val="left"/>
      <w:pPr>
        <w:ind w:left="720" w:hanging="360"/>
      </w:pPr>
      <w:rPr>
        <w:rFonts w:ascii="Lufthansa Office Text" w:eastAsiaTheme="minorHAnsi" w:hAnsi="Lufthansa Office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1B42DA"/>
    <w:multiLevelType w:val="hybridMultilevel"/>
    <w:tmpl w:val="DB025958"/>
    <w:lvl w:ilvl="0" w:tplc="6426838A">
      <w:numFmt w:val="bullet"/>
      <w:lvlText w:val="-"/>
      <w:lvlJc w:val="left"/>
      <w:pPr>
        <w:ind w:left="720" w:hanging="360"/>
      </w:pPr>
      <w:rPr>
        <w:rFonts w:ascii="Lufthansa Office Text" w:eastAsiaTheme="minorHAnsi" w:hAnsi="Lufthansa Office Tex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331161">
    <w:abstractNumId w:val="9"/>
  </w:num>
  <w:num w:numId="2" w16cid:durableId="2080442008">
    <w:abstractNumId w:val="0"/>
  </w:num>
  <w:num w:numId="3" w16cid:durableId="1656103285">
    <w:abstractNumId w:val="12"/>
  </w:num>
  <w:num w:numId="4" w16cid:durableId="1067067823">
    <w:abstractNumId w:val="10"/>
  </w:num>
  <w:num w:numId="5" w16cid:durableId="140198165">
    <w:abstractNumId w:val="18"/>
  </w:num>
  <w:num w:numId="6" w16cid:durableId="1877228345">
    <w:abstractNumId w:val="17"/>
  </w:num>
  <w:num w:numId="7" w16cid:durableId="780494169">
    <w:abstractNumId w:val="12"/>
  </w:num>
  <w:num w:numId="8" w16cid:durableId="1996031039">
    <w:abstractNumId w:val="12"/>
  </w:num>
  <w:num w:numId="9" w16cid:durableId="1932664440">
    <w:abstractNumId w:val="9"/>
  </w:num>
  <w:num w:numId="10" w16cid:durableId="816603260">
    <w:abstractNumId w:val="9"/>
  </w:num>
  <w:num w:numId="11" w16cid:durableId="654796465">
    <w:abstractNumId w:val="9"/>
  </w:num>
  <w:num w:numId="12" w16cid:durableId="451243284">
    <w:abstractNumId w:val="9"/>
  </w:num>
  <w:num w:numId="13" w16cid:durableId="249392124">
    <w:abstractNumId w:val="9"/>
  </w:num>
  <w:num w:numId="14" w16cid:durableId="576088361">
    <w:abstractNumId w:val="14"/>
  </w:num>
  <w:num w:numId="15" w16cid:durableId="2127770727">
    <w:abstractNumId w:val="11"/>
  </w:num>
  <w:num w:numId="16" w16cid:durableId="2088963031">
    <w:abstractNumId w:val="3"/>
  </w:num>
  <w:num w:numId="17" w16cid:durableId="1760634755">
    <w:abstractNumId w:val="8"/>
  </w:num>
  <w:num w:numId="18" w16cid:durableId="661010624">
    <w:abstractNumId w:val="2"/>
  </w:num>
  <w:num w:numId="19" w16cid:durableId="1449349463">
    <w:abstractNumId w:val="16"/>
  </w:num>
  <w:num w:numId="20" w16cid:durableId="887913164">
    <w:abstractNumId w:val="5"/>
  </w:num>
  <w:num w:numId="21" w16cid:durableId="1288243796">
    <w:abstractNumId w:val="13"/>
  </w:num>
  <w:num w:numId="22" w16cid:durableId="1037393517">
    <w:abstractNumId w:val="12"/>
  </w:num>
  <w:num w:numId="23" w16cid:durableId="1055153986">
    <w:abstractNumId w:val="19"/>
  </w:num>
  <w:num w:numId="24" w16cid:durableId="440497863">
    <w:abstractNumId w:val="4"/>
  </w:num>
  <w:num w:numId="25" w16cid:durableId="937298924">
    <w:abstractNumId w:val="12"/>
  </w:num>
  <w:num w:numId="26" w16cid:durableId="190340755">
    <w:abstractNumId w:val="7"/>
  </w:num>
  <w:num w:numId="27" w16cid:durableId="1934513023">
    <w:abstractNumId w:val="1"/>
  </w:num>
  <w:num w:numId="28" w16cid:durableId="961500054">
    <w:abstractNumId w:val="15"/>
  </w:num>
  <w:num w:numId="29" w16cid:durableId="36348660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ourav Arora">
    <w15:presenceInfo w15:providerId="AD" w15:userId="S::gourav.arora02@nagarro.com::9e406019-ce18-4607-8891-e3a17b4299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activeWritingStyle w:appName="MSWord" w:lang="de-DE" w:vendorID="64" w:dllVersion="0" w:nlCheck="1" w:checkStyle="0"/>
  <w:activeWritingStyle w:appName="MSWord" w:lang="en-US" w:vendorID="64" w:dllVersion="0" w:nlCheck="1" w:checkStyle="0"/>
  <w:activeWritingStyle w:appName="MSWord" w:lang="en-IN" w:vendorID="64" w:dllVersion="0" w:nlCheck="1" w:checkStyle="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C28"/>
    <w:rsid w:val="00000676"/>
    <w:rsid w:val="00000E77"/>
    <w:rsid w:val="000043A0"/>
    <w:rsid w:val="0001122D"/>
    <w:rsid w:val="0001162C"/>
    <w:rsid w:val="00011D48"/>
    <w:rsid w:val="000170C6"/>
    <w:rsid w:val="00020376"/>
    <w:rsid w:val="00032E5E"/>
    <w:rsid w:val="000335D8"/>
    <w:rsid w:val="00033E75"/>
    <w:rsid w:val="0003431D"/>
    <w:rsid w:val="00034821"/>
    <w:rsid w:val="00042750"/>
    <w:rsid w:val="00044184"/>
    <w:rsid w:val="00046BDB"/>
    <w:rsid w:val="00051984"/>
    <w:rsid w:val="00056D27"/>
    <w:rsid w:val="00060FDC"/>
    <w:rsid w:val="00061963"/>
    <w:rsid w:val="00062357"/>
    <w:rsid w:val="0006250B"/>
    <w:rsid w:val="00072BAF"/>
    <w:rsid w:val="00076088"/>
    <w:rsid w:val="0008177E"/>
    <w:rsid w:val="0008591F"/>
    <w:rsid w:val="000868BE"/>
    <w:rsid w:val="000869F5"/>
    <w:rsid w:val="0009033C"/>
    <w:rsid w:val="00093206"/>
    <w:rsid w:val="00095806"/>
    <w:rsid w:val="00096B08"/>
    <w:rsid w:val="000A28DB"/>
    <w:rsid w:val="000A4E5B"/>
    <w:rsid w:val="000A5058"/>
    <w:rsid w:val="000A561B"/>
    <w:rsid w:val="000A6913"/>
    <w:rsid w:val="000B2150"/>
    <w:rsid w:val="000B457C"/>
    <w:rsid w:val="000C3EA3"/>
    <w:rsid w:val="000C3F25"/>
    <w:rsid w:val="000C4E80"/>
    <w:rsid w:val="000C6081"/>
    <w:rsid w:val="000D0DA4"/>
    <w:rsid w:val="000D386C"/>
    <w:rsid w:val="000D3B66"/>
    <w:rsid w:val="000D73CB"/>
    <w:rsid w:val="000E6FE4"/>
    <w:rsid w:val="000F2FE2"/>
    <w:rsid w:val="000F36CF"/>
    <w:rsid w:val="00107BB1"/>
    <w:rsid w:val="00111A0B"/>
    <w:rsid w:val="0011228D"/>
    <w:rsid w:val="00113194"/>
    <w:rsid w:val="00114114"/>
    <w:rsid w:val="001156E2"/>
    <w:rsid w:val="001164A9"/>
    <w:rsid w:val="00116805"/>
    <w:rsid w:val="00116D2B"/>
    <w:rsid w:val="001214E9"/>
    <w:rsid w:val="00121BE7"/>
    <w:rsid w:val="00124EF9"/>
    <w:rsid w:val="00127602"/>
    <w:rsid w:val="00137502"/>
    <w:rsid w:val="001400A2"/>
    <w:rsid w:val="00140DB8"/>
    <w:rsid w:val="00144090"/>
    <w:rsid w:val="001519CF"/>
    <w:rsid w:val="00151A57"/>
    <w:rsid w:val="00152F15"/>
    <w:rsid w:val="00152F52"/>
    <w:rsid w:val="001532FB"/>
    <w:rsid w:val="00154BD9"/>
    <w:rsid w:val="0015696C"/>
    <w:rsid w:val="00165FBB"/>
    <w:rsid w:val="001736CD"/>
    <w:rsid w:val="00176603"/>
    <w:rsid w:val="00176D61"/>
    <w:rsid w:val="0017707C"/>
    <w:rsid w:val="001825BC"/>
    <w:rsid w:val="00183BE5"/>
    <w:rsid w:val="00194465"/>
    <w:rsid w:val="00194499"/>
    <w:rsid w:val="00195D29"/>
    <w:rsid w:val="00195E5E"/>
    <w:rsid w:val="0019703E"/>
    <w:rsid w:val="001A38C6"/>
    <w:rsid w:val="001A6F63"/>
    <w:rsid w:val="001B00BC"/>
    <w:rsid w:val="001B0757"/>
    <w:rsid w:val="001B116C"/>
    <w:rsid w:val="001B474C"/>
    <w:rsid w:val="001B67F8"/>
    <w:rsid w:val="001B68F5"/>
    <w:rsid w:val="001C575A"/>
    <w:rsid w:val="001C7A54"/>
    <w:rsid w:val="001D096D"/>
    <w:rsid w:val="001D0DDD"/>
    <w:rsid w:val="001D2A93"/>
    <w:rsid w:val="001D4AC8"/>
    <w:rsid w:val="001D671C"/>
    <w:rsid w:val="001D6EF0"/>
    <w:rsid w:val="001D74BE"/>
    <w:rsid w:val="001E2948"/>
    <w:rsid w:val="001E416B"/>
    <w:rsid w:val="001E42E2"/>
    <w:rsid w:val="001E4DEA"/>
    <w:rsid w:val="001F0352"/>
    <w:rsid w:val="001F115D"/>
    <w:rsid w:val="001F1D82"/>
    <w:rsid w:val="001F41AE"/>
    <w:rsid w:val="001F5373"/>
    <w:rsid w:val="0020087B"/>
    <w:rsid w:val="00200EC5"/>
    <w:rsid w:val="00202EB0"/>
    <w:rsid w:val="00206EC8"/>
    <w:rsid w:val="00215C38"/>
    <w:rsid w:val="00216C69"/>
    <w:rsid w:val="002173F2"/>
    <w:rsid w:val="00221C70"/>
    <w:rsid w:val="002237A4"/>
    <w:rsid w:val="00226BE8"/>
    <w:rsid w:val="00240845"/>
    <w:rsid w:val="00241D3E"/>
    <w:rsid w:val="002434DF"/>
    <w:rsid w:val="002461C2"/>
    <w:rsid w:val="0025082D"/>
    <w:rsid w:val="00253CBF"/>
    <w:rsid w:val="002547C1"/>
    <w:rsid w:val="002554DC"/>
    <w:rsid w:val="00257D92"/>
    <w:rsid w:val="00264EE2"/>
    <w:rsid w:val="00266093"/>
    <w:rsid w:val="00270BBA"/>
    <w:rsid w:val="00271EC8"/>
    <w:rsid w:val="0027476B"/>
    <w:rsid w:val="0028029D"/>
    <w:rsid w:val="002805B1"/>
    <w:rsid w:val="00281E8D"/>
    <w:rsid w:val="00292A89"/>
    <w:rsid w:val="00292AC4"/>
    <w:rsid w:val="002975EB"/>
    <w:rsid w:val="002A0B3E"/>
    <w:rsid w:val="002A1A85"/>
    <w:rsid w:val="002A1BD0"/>
    <w:rsid w:val="002B4689"/>
    <w:rsid w:val="002C1B54"/>
    <w:rsid w:val="002C469E"/>
    <w:rsid w:val="002C6CDF"/>
    <w:rsid w:val="002C70DC"/>
    <w:rsid w:val="002C755C"/>
    <w:rsid w:val="002D1932"/>
    <w:rsid w:val="002D2DA2"/>
    <w:rsid w:val="002D44D8"/>
    <w:rsid w:val="002D6942"/>
    <w:rsid w:val="002E01CE"/>
    <w:rsid w:val="002E0FA9"/>
    <w:rsid w:val="002E3C67"/>
    <w:rsid w:val="002E6187"/>
    <w:rsid w:val="002E673E"/>
    <w:rsid w:val="002F56E4"/>
    <w:rsid w:val="002F610A"/>
    <w:rsid w:val="002F61B7"/>
    <w:rsid w:val="003000ED"/>
    <w:rsid w:val="0030772D"/>
    <w:rsid w:val="00314C8C"/>
    <w:rsid w:val="00316515"/>
    <w:rsid w:val="00316DDD"/>
    <w:rsid w:val="003175E3"/>
    <w:rsid w:val="00317D25"/>
    <w:rsid w:val="00322E6C"/>
    <w:rsid w:val="00322EDA"/>
    <w:rsid w:val="00325337"/>
    <w:rsid w:val="0032778D"/>
    <w:rsid w:val="00330572"/>
    <w:rsid w:val="0033217D"/>
    <w:rsid w:val="00332412"/>
    <w:rsid w:val="00333C34"/>
    <w:rsid w:val="003345BF"/>
    <w:rsid w:val="00334B50"/>
    <w:rsid w:val="0034265C"/>
    <w:rsid w:val="003438C2"/>
    <w:rsid w:val="00344970"/>
    <w:rsid w:val="00345A38"/>
    <w:rsid w:val="0034764A"/>
    <w:rsid w:val="003510C1"/>
    <w:rsid w:val="00356387"/>
    <w:rsid w:val="00360AA8"/>
    <w:rsid w:val="003736AD"/>
    <w:rsid w:val="003801F9"/>
    <w:rsid w:val="00380ED5"/>
    <w:rsid w:val="0038224D"/>
    <w:rsid w:val="0038596C"/>
    <w:rsid w:val="00391922"/>
    <w:rsid w:val="00391FF7"/>
    <w:rsid w:val="00392625"/>
    <w:rsid w:val="003A11E6"/>
    <w:rsid w:val="003A1246"/>
    <w:rsid w:val="003A1DF6"/>
    <w:rsid w:val="003A26EF"/>
    <w:rsid w:val="003A3F41"/>
    <w:rsid w:val="003A43A7"/>
    <w:rsid w:val="003B275B"/>
    <w:rsid w:val="003B4A31"/>
    <w:rsid w:val="003B4DF9"/>
    <w:rsid w:val="003B53D5"/>
    <w:rsid w:val="003C0B19"/>
    <w:rsid w:val="003C22FE"/>
    <w:rsid w:val="003C244B"/>
    <w:rsid w:val="003C57F1"/>
    <w:rsid w:val="003C5B6C"/>
    <w:rsid w:val="003C6827"/>
    <w:rsid w:val="003D114C"/>
    <w:rsid w:val="003D238B"/>
    <w:rsid w:val="003D584C"/>
    <w:rsid w:val="003D6E26"/>
    <w:rsid w:val="003D6F94"/>
    <w:rsid w:val="003D73C8"/>
    <w:rsid w:val="003E1F89"/>
    <w:rsid w:val="003E35E5"/>
    <w:rsid w:val="003E4123"/>
    <w:rsid w:val="003E4771"/>
    <w:rsid w:val="003E4937"/>
    <w:rsid w:val="003E5A4A"/>
    <w:rsid w:val="003E5C76"/>
    <w:rsid w:val="003E7114"/>
    <w:rsid w:val="003E7759"/>
    <w:rsid w:val="003F0906"/>
    <w:rsid w:val="003F138F"/>
    <w:rsid w:val="003F2A0E"/>
    <w:rsid w:val="003F6AC8"/>
    <w:rsid w:val="003F7A63"/>
    <w:rsid w:val="00400F8C"/>
    <w:rsid w:val="00404071"/>
    <w:rsid w:val="004157A9"/>
    <w:rsid w:val="004170FB"/>
    <w:rsid w:val="00421988"/>
    <w:rsid w:val="00421DF9"/>
    <w:rsid w:val="004274A8"/>
    <w:rsid w:val="00433D62"/>
    <w:rsid w:val="00435735"/>
    <w:rsid w:val="00436AE0"/>
    <w:rsid w:val="004409EA"/>
    <w:rsid w:val="004512B8"/>
    <w:rsid w:val="00453253"/>
    <w:rsid w:val="00454051"/>
    <w:rsid w:val="004556DA"/>
    <w:rsid w:val="00463250"/>
    <w:rsid w:val="00464C5E"/>
    <w:rsid w:val="00467886"/>
    <w:rsid w:val="00467FD5"/>
    <w:rsid w:val="00474B5D"/>
    <w:rsid w:val="00480DD9"/>
    <w:rsid w:val="00480F88"/>
    <w:rsid w:val="00483B15"/>
    <w:rsid w:val="00484C77"/>
    <w:rsid w:val="00486610"/>
    <w:rsid w:val="004877A2"/>
    <w:rsid w:val="00495471"/>
    <w:rsid w:val="00497E4F"/>
    <w:rsid w:val="004A264D"/>
    <w:rsid w:val="004A78FC"/>
    <w:rsid w:val="004B3FBC"/>
    <w:rsid w:val="004B6574"/>
    <w:rsid w:val="004C0B4A"/>
    <w:rsid w:val="004C1AD2"/>
    <w:rsid w:val="004C289E"/>
    <w:rsid w:val="004C28AC"/>
    <w:rsid w:val="004C47D5"/>
    <w:rsid w:val="004D423C"/>
    <w:rsid w:val="004D7D9B"/>
    <w:rsid w:val="004E1136"/>
    <w:rsid w:val="004F06D9"/>
    <w:rsid w:val="0050359B"/>
    <w:rsid w:val="005047B4"/>
    <w:rsid w:val="00504C09"/>
    <w:rsid w:val="00505D36"/>
    <w:rsid w:val="00510F49"/>
    <w:rsid w:val="005128BC"/>
    <w:rsid w:val="00513146"/>
    <w:rsid w:val="00513C89"/>
    <w:rsid w:val="0051538D"/>
    <w:rsid w:val="00516C2E"/>
    <w:rsid w:val="0052106E"/>
    <w:rsid w:val="0052280D"/>
    <w:rsid w:val="00523FDA"/>
    <w:rsid w:val="00524CFC"/>
    <w:rsid w:val="00525F26"/>
    <w:rsid w:val="005328CD"/>
    <w:rsid w:val="00533B8E"/>
    <w:rsid w:val="005345A9"/>
    <w:rsid w:val="00534981"/>
    <w:rsid w:val="00550822"/>
    <w:rsid w:val="0055194F"/>
    <w:rsid w:val="0055496F"/>
    <w:rsid w:val="00555075"/>
    <w:rsid w:val="00563DA7"/>
    <w:rsid w:val="0056794A"/>
    <w:rsid w:val="00567CF2"/>
    <w:rsid w:val="005731F3"/>
    <w:rsid w:val="00573FF5"/>
    <w:rsid w:val="00581C85"/>
    <w:rsid w:val="005826DC"/>
    <w:rsid w:val="00592117"/>
    <w:rsid w:val="00594324"/>
    <w:rsid w:val="00596053"/>
    <w:rsid w:val="005A47A4"/>
    <w:rsid w:val="005B06FB"/>
    <w:rsid w:val="005B2F64"/>
    <w:rsid w:val="005B60A7"/>
    <w:rsid w:val="005C0BC3"/>
    <w:rsid w:val="005C3C4F"/>
    <w:rsid w:val="005C3F66"/>
    <w:rsid w:val="005C4CF8"/>
    <w:rsid w:val="005C5FC4"/>
    <w:rsid w:val="005C7969"/>
    <w:rsid w:val="005D0B70"/>
    <w:rsid w:val="005D12CB"/>
    <w:rsid w:val="005D3285"/>
    <w:rsid w:val="005D48D6"/>
    <w:rsid w:val="005E2614"/>
    <w:rsid w:val="005E3533"/>
    <w:rsid w:val="005E4092"/>
    <w:rsid w:val="005F2AE7"/>
    <w:rsid w:val="005F36B1"/>
    <w:rsid w:val="006002EB"/>
    <w:rsid w:val="006011BE"/>
    <w:rsid w:val="006034EE"/>
    <w:rsid w:val="00605016"/>
    <w:rsid w:val="006052EE"/>
    <w:rsid w:val="00611F21"/>
    <w:rsid w:val="00613265"/>
    <w:rsid w:val="0061497A"/>
    <w:rsid w:val="006167BE"/>
    <w:rsid w:val="006172BE"/>
    <w:rsid w:val="006221E9"/>
    <w:rsid w:val="0063246E"/>
    <w:rsid w:val="00632657"/>
    <w:rsid w:val="0063269B"/>
    <w:rsid w:val="00645559"/>
    <w:rsid w:val="00645D69"/>
    <w:rsid w:val="006479BA"/>
    <w:rsid w:val="0065050C"/>
    <w:rsid w:val="00651E76"/>
    <w:rsid w:val="0065397F"/>
    <w:rsid w:val="006608EC"/>
    <w:rsid w:val="006609BE"/>
    <w:rsid w:val="00661164"/>
    <w:rsid w:val="0066476F"/>
    <w:rsid w:val="00670067"/>
    <w:rsid w:val="00672EBE"/>
    <w:rsid w:val="00673B70"/>
    <w:rsid w:val="00675FE7"/>
    <w:rsid w:val="00680816"/>
    <w:rsid w:val="00683E5A"/>
    <w:rsid w:val="00684D07"/>
    <w:rsid w:val="006900DA"/>
    <w:rsid w:val="0069080D"/>
    <w:rsid w:val="00692FF2"/>
    <w:rsid w:val="006A4B19"/>
    <w:rsid w:val="006A5F25"/>
    <w:rsid w:val="006A7C6B"/>
    <w:rsid w:val="006B565E"/>
    <w:rsid w:val="006C1640"/>
    <w:rsid w:val="006C1D99"/>
    <w:rsid w:val="006D0870"/>
    <w:rsid w:val="006D20D1"/>
    <w:rsid w:val="006D54AC"/>
    <w:rsid w:val="006E4480"/>
    <w:rsid w:val="006E6C1E"/>
    <w:rsid w:val="006F0D39"/>
    <w:rsid w:val="006F32BF"/>
    <w:rsid w:val="006F3D1F"/>
    <w:rsid w:val="0070459A"/>
    <w:rsid w:val="00710B81"/>
    <w:rsid w:val="00715179"/>
    <w:rsid w:val="00725E79"/>
    <w:rsid w:val="007331C7"/>
    <w:rsid w:val="00734096"/>
    <w:rsid w:val="00736565"/>
    <w:rsid w:val="00743D1F"/>
    <w:rsid w:val="007456BD"/>
    <w:rsid w:val="00745810"/>
    <w:rsid w:val="00751450"/>
    <w:rsid w:val="0075158B"/>
    <w:rsid w:val="00753200"/>
    <w:rsid w:val="00753A8B"/>
    <w:rsid w:val="0075405A"/>
    <w:rsid w:val="0075415B"/>
    <w:rsid w:val="00755375"/>
    <w:rsid w:val="007607FE"/>
    <w:rsid w:val="00761761"/>
    <w:rsid w:val="00762DAB"/>
    <w:rsid w:val="00770BF1"/>
    <w:rsid w:val="00773ED0"/>
    <w:rsid w:val="007818FB"/>
    <w:rsid w:val="0078218E"/>
    <w:rsid w:val="00784C7D"/>
    <w:rsid w:val="007903BD"/>
    <w:rsid w:val="007973AF"/>
    <w:rsid w:val="007A173F"/>
    <w:rsid w:val="007A36C5"/>
    <w:rsid w:val="007A5E38"/>
    <w:rsid w:val="007A609E"/>
    <w:rsid w:val="007A701B"/>
    <w:rsid w:val="007B0F0C"/>
    <w:rsid w:val="007B1229"/>
    <w:rsid w:val="007D11DA"/>
    <w:rsid w:val="007D1BF8"/>
    <w:rsid w:val="007D4455"/>
    <w:rsid w:val="007D7059"/>
    <w:rsid w:val="007E094D"/>
    <w:rsid w:val="007E20DD"/>
    <w:rsid w:val="007E33D4"/>
    <w:rsid w:val="007E7278"/>
    <w:rsid w:val="007E7FDD"/>
    <w:rsid w:val="007F1CB7"/>
    <w:rsid w:val="008007FD"/>
    <w:rsid w:val="008043A8"/>
    <w:rsid w:val="00805232"/>
    <w:rsid w:val="00807A14"/>
    <w:rsid w:val="00812323"/>
    <w:rsid w:val="008130F6"/>
    <w:rsid w:val="008222C2"/>
    <w:rsid w:val="00823F29"/>
    <w:rsid w:val="008240E5"/>
    <w:rsid w:val="0082569B"/>
    <w:rsid w:val="00826EBF"/>
    <w:rsid w:val="00833B65"/>
    <w:rsid w:val="00841302"/>
    <w:rsid w:val="008427E5"/>
    <w:rsid w:val="0084448A"/>
    <w:rsid w:val="008479DC"/>
    <w:rsid w:val="0085020A"/>
    <w:rsid w:val="00854E6B"/>
    <w:rsid w:val="00856443"/>
    <w:rsid w:val="008604B2"/>
    <w:rsid w:val="00860AA6"/>
    <w:rsid w:val="0086459B"/>
    <w:rsid w:val="0086663A"/>
    <w:rsid w:val="00866A5D"/>
    <w:rsid w:val="00867EF0"/>
    <w:rsid w:val="00874817"/>
    <w:rsid w:val="00881AD4"/>
    <w:rsid w:val="00887F47"/>
    <w:rsid w:val="00890340"/>
    <w:rsid w:val="008A7035"/>
    <w:rsid w:val="008B0C04"/>
    <w:rsid w:val="008C45F2"/>
    <w:rsid w:val="008C55BA"/>
    <w:rsid w:val="008D0732"/>
    <w:rsid w:val="008D6414"/>
    <w:rsid w:val="008D70A9"/>
    <w:rsid w:val="008D7774"/>
    <w:rsid w:val="008E0244"/>
    <w:rsid w:val="008E02B7"/>
    <w:rsid w:val="008E5091"/>
    <w:rsid w:val="008F7588"/>
    <w:rsid w:val="00906941"/>
    <w:rsid w:val="00907C2C"/>
    <w:rsid w:val="009202E8"/>
    <w:rsid w:val="00920E3B"/>
    <w:rsid w:val="00923347"/>
    <w:rsid w:val="0093190B"/>
    <w:rsid w:val="00933DB2"/>
    <w:rsid w:val="00934E83"/>
    <w:rsid w:val="00937F05"/>
    <w:rsid w:val="00937FAA"/>
    <w:rsid w:val="0094043A"/>
    <w:rsid w:val="00947DB6"/>
    <w:rsid w:val="00952970"/>
    <w:rsid w:val="00953771"/>
    <w:rsid w:val="00955CD3"/>
    <w:rsid w:val="00956100"/>
    <w:rsid w:val="00956B76"/>
    <w:rsid w:val="009643C5"/>
    <w:rsid w:val="00971E6E"/>
    <w:rsid w:val="00977F5C"/>
    <w:rsid w:val="009823CE"/>
    <w:rsid w:val="00984B88"/>
    <w:rsid w:val="00985379"/>
    <w:rsid w:val="009865BB"/>
    <w:rsid w:val="00990F9F"/>
    <w:rsid w:val="00991725"/>
    <w:rsid w:val="009939C7"/>
    <w:rsid w:val="009A4B1D"/>
    <w:rsid w:val="009A6B81"/>
    <w:rsid w:val="009B0204"/>
    <w:rsid w:val="009B0B84"/>
    <w:rsid w:val="009B3559"/>
    <w:rsid w:val="009B66C0"/>
    <w:rsid w:val="009B68CB"/>
    <w:rsid w:val="009C172E"/>
    <w:rsid w:val="009C7B54"/>
    <w:rsid w:val="009D2964"/>
    <w:rsid w:val="009D2CFE"/>
    <w:rsid w:val="009D514D"/>
    <w:rsid w:val="009D5BB2"/>
    <w:rsid w:val="009E401C"/>
    <w:rsid w:val="009E4D26"/>
    <w:rsid w:val="009F13AB"/>
    <w:rsid w:val="00A0141F"/>
    <w:rsid w:val="00A015A2"/>
    <w:rsid w:val="00A01BF7"/>
    <w:rsid w:val="00A062FB"/>
    <w:rsid w:val="00A13B60"/>
    <w:rsid w:val="00A24478"/>
    <w:rsid w:val="00A24B28"/>
    <w:rsid w:val="00A301EF"/>
    <w:rsid w:val="00A310A4"/>
    <w:rsid w:val="00A3196D"/>
    <w:rsid w:val="00A3324B"/>
    <w:rsid w:val="00A3349D"/>
    <w:rsid w:val="00A34058"/>
    <w:rsid w:val="00A37B89"/>
    <w:rsid w:val="00A403B7"/>
    <w:rsid w:val="00A42A70"/>
    <w:rsid w:val="00A42BCE"/>
    <w:rsid w:val="00A54D4C"/>
    <w:rsid w:val="00A669CF"/>
    <w:rsid w:val="00A709F5"/>
    <w:rsid w:val="00A70AC4"/>
    <w:rsid w:val="00A730F2"/>
    <w:rsid w:val="00A737CF"/>
    <w:rsid w:val="00A740C5"/>
    <w:rsid w:val="00A7644F"/>
    <w:rsid w:val="00A77835"/>
    <w:rsid w:val="00A82EEE"/>
    <w:rsid w:val="00A83F72"/>
    <w:rsid w:val="00A9157E"/>
    <w:rsid w:val="00A9275D"/>
    <w:rsid w:val="00A97668"/>
    <w:rsid w:val="00AA01BF"/>
    <w:rsid w:val="00AA1AAC"/>
    <w:rsid w:val="00AA1B20"/>
    <w:rsid w:val="00AA2756"/>
    <w:rsid w:val="00AA2F6A"/>
    <w:rsid w:val="00AB7228"/>
    <w:rsid w:val="00AC1A62"/>
    <w:rsid w:val="00AC5FB7"/>
    <w:rsid w:val="00AC65B9"/>
    <w:rsid w:val="00AD4A0A"/>
    <w:rsid w:val="00AD62DA"/>
    <w:rsid w:val="00AF1B82"/>
    <w:rsid w:val="00AF3B62"/>
    <w:rsid w:val="00AF5571"/>
    <w:rsid w:val="00AF56C7"/>
    <w:rsid w:val="00B0525F"/>
    <w:rsid w:val="00B05462"/>
    <w:rsid w:val="00B06E62"/>
    <w:rsid w:val="00B0778D"/>
    <w:rsid w:val="00B11404"/>
    <w:rsid w:val="00B12DB8"/>
    <w:rsid w:val="00B12FC5"/>
    <w:rsid w:val="00B17863"/>
    <w:rsid w:val="00B21882"/>
    <w:rsid w:val="00B227A8"/>
    <w:rsid w:val="00B23829"/>
    <w:rsid w:val="00B23C76"/>
    <w:rsid w:val="00B24968"/>
    <w:rsid w:val="00B26804"/>
    <w:rsid w:val="00B30EC9"/>
    <w:rsid w:val="00B31DD5"/>
    <w:rsid w:val="00B3239B"/>
    <w:rsid w:val="00B32FD2"/>
    <w:rsid w:val="00B406A8"/>
    <w:rsid w:val="00B40765"/>
    <w:rsid w:val="00B41A05"/>
    <w:rsid w:val="00B4568A"/>
    <w:rsid w:val="00B522AB"/>
    <w:rsid w:val="00B561EA"/>
    <w:rsid w:val="00B6039F"/>
    <w:rsid w:val="00B60938"/>
    <w:rsid w:val="00B656A5"/>
    <w:rsid w:val="00B678A2"/>
    <w:rsid w:val="00B6797B"/>
    <w:rsid w:val="00B67EBD"/>
    <w:rsid w:val="00B71F8E"/>
    <w:rsid w:val="00B76F24"/>
    <w:rsid w:val="00B77C79"/>
    <w:rsid w:val="00B85108"/>
    <w:rsid w:val="00B87938"/>
    <w:rsid w:val="00B8795D"/>
    <w:rsid w:val="00B92F91"/>
    <w:rsid w:val="00B92FF3"/>
    <w:rsid w:val="00B95A3C"/>
    <w:rsid w:val="00BA1211"/>
    <w:rsid w:val="00BA1EA5"/>
    <w:rsid w:val="00BA24BD"/>
    <w:rsid w:val="00BA4565"/>
    <w:rsid w:val="00BA52E2"/>
    <w:rsid w:val="00BB0341"/>
    <w:rsid w:val="00BB5108"/>
    <w:rsid w:val="00BC0D39"/>
    <w:rsid w:val="00BC3CBF"/>
    <w:rsid w:val="00BC6A81"/>
    <w:rsid w:val="00BD310F"/>
    <w:rsid w:val="00BD466E"/>
    <w:rsid w:val="00BD47BE"/>
    <w:rsid w:val="00BE0608"/>
    <w:rsid w:val="00BE789E"/>
    <w:rsid w:val="00BF118B"/>
    <w:rsid w:val="00BF1457"/>
    <w:rsid w:val="00BF3C58"/>
    <w:rsid w:val="00BF6AB2"/>
    <w:rsid w:val="00C017DE"/>
    <w:rsid w:val="00C05C55"/>
    <w:rsid w:val="00C05D88"/>
    <w:rsid w:val="00C06E71"/>
    <w:rsid w:val="00C22911"/>
    <w:rsid w:val="00C26081"/>
    <w:rsid w:val="00C263BF"/>
    <w:rsid w:val="00C31372"/>
    <w:rsid w:val="00C329DF"/>
    <w:rsid w:val="00C34D3A"/>
    <w:rsid w:val="00C35230"/>
    <w:rsid w:val="00C35AE5"/>
    <w:rsid w:val="00C4051D"/>
    <w:rsid w:val="00C40E54"/>
    <w:rsid w:val="00C41014"/>
    <w:rsid w:val="00C417F3"/>
    <w:rsid w:val="00C4180C"/>
    <w:rsid w:val="00C42FB9"/>
    <w:rsid w:val="00C46DAD"/>
    <w:rsid w:val="00C53D46"/>
    <w:rsid w:val="00C5716E"/>
    <w:rsid w:val="00C706D3"/>
    <w:rsid w:val="00C71E93"/>
    <w:rsid w:val="00C72C67"/>
    <w:rsid w:val="00C779AF"/>
    <w:rsid w:val="00C803A3"/>
    <w:rsid w:val="00C82539"/>
    <w:rsid w:val="00C828D3"/>
    <w:rsid w:val="00C85E82"/>
    <w:rsid w:val="00C86E72"/>
    <w:rsid w:val="00C9279C"/>
    <w:rsid w:val="00C93643"/>
    <w:rsid w:val="00CB1FF3"/>
    <w:rsid w:val="00CB58AC"/>
    <w:rsid w:val="00CB6677"/>
    <w:rsid w:val="00CB68F8"/>
    <w:rsid w:val="00CB7325"/>
    <w:rsid w:val="00CC2E41"/>
    <w:rsid w:val="00CD04C3"/>
    <w:rsid w:val="00CD341B"/>
    <w:rsid w:val="00CD5B69"/>
    <w:rsid w:val="00CE2109"/>
    <w:rsid w:val="00CE461C"/>
    <w:rsid w:val="00CE6DD6"/>
    <w:rsid w:val="00D043B7"/>
    <w:rsid w:val="00D06287"/>
    <w:rsid w:val="00D07AEC"/>
    <w:rsid w:val="00D123E0"/>
    <w:rsid w:val="00D21D9A"/>
    <w:rsid w:val="00D27F91"/>
    <w:rsid w:val="00D32A2D"/>
    <w:rsid w:val="00D355CE"/>
    <w:rsid w:val="00D402F9"/>
    <w:rsid w:val="00D4253B"/>
    <w:rsid w:val="00D44293"/>
    <w:rsid w:val="00D44FCE"/>
    <w:rsid w:val="00D46277"/>
    <w:rsid w:val="00D469B6"/>
    <w:rsid w:val="00D51702"/>
    <w:rsid w:val="00D63CC2"/>
    <w:rsid w:val="00D7290C"/>
    <w:rsid w:val="00D75BAE"/>
    <w:rsid w:val="00D75D5F"/>
    <w:rsid w:val="00D770FF"/>
    <w:rsid w:val="00D81F5E"/>
    <w:rsid w:val="00D82AE5"/>
    <w:rsid w:val="00D8428F"/>
    <w:rsid w:val="00D867E5"/>
    <w:rsid w:val="00D86C22"/>
    <w:rsid w:val="00D90D99"/>
    <w:rsid w:val="00D90FB2"/>
    <w:rsid w:val="00D973FA"/>
    <w:rsid w:val="00D97919"/>
    <w:rsid w:val="00DA4E08"/>
    <w:rsid w:val="00DB0327"/>
    <w:rsid w:val="00DB0AFA"/>
    <w:rsid w:val="00DB20DD"/>
    <w:rsid w:val="00DB3B30"/>
    <w:rsid w:val="00DB5508"/>
    <w:rsid w:val="00DB70DA"/>
    <w:rsid w:val="00DC4327"/>
    <w:rsid w:val="00DC5DBC"/>
    <w:rsid w:val="00DC67B4"/>
    <w:rsid w:val="00DC7B45"/>
    <w:rsid w:val="00DD1022"/>
    <w:rsid w:val="00DD1AD7"/>
    <w:rsid w:val="00DE0B2E"/>
    <w:rsid w:val="00DE1D11"/>
    <w:rsid w:val="00DF1743"/>
    <w:rsid w:val="00DF3D10"/>
    <w:rsid w:val="00DF4713"/>
    <w:rsid w:val="00DF5D03"/>
    <w:rsid w:val="00DF7BC0"/>
    <w:rsid w:val="00E00282"/>
    <w:rsid w:val="00E00628"/>
    <w:rsid w:val="00E00B7A"/>
    <w:rsid w:val="00E03109"/>
    <w:rsid w:val="00E04CB5"/>
    <w:rsid w:val="00E04E49"/>
    <w:rsid w:val="00E06049"/>
    <w:rsid w:val="00E126F4"/>
    <w:rsid w:val="00E22D35"/>
    <w:rsid w:val="00E25763"/>
    <w:rsid w:val="00E37B78"/>
    <w:rsid w:val="00E45B98"/>
    <w:rsid w:val="00E47010"/>
    <w:rsid w:val="00E528B0"/>
    <w:rsid w:val="00E53619"/>
    <w:rsid w:val="00E5361A"/>
    <w:rsid w:val="00E55ABF"/>
    <w:rsid w:val="00E60BD3"/>
    <w:rsid w:val="00E62354"/>
    <w:rsid w:val="00E6764E"/>
    <w:rsid w:val="00E70077"/>
    <w:rsid w:val="00E7272B"/>
    <w:rsid w:val="00E755C5"/>
    <w:rsid w:val="00E80989"/>
    <w:rsid w:val="00E8296F"/>
    <w:rsid w:val="00E8323F"/>
    <w:rsid w:val="00E85798"/>
    <w:rsid w:val="00E8613E"/>
    <w:rsid w:val="00E863B5"/>
    <w:rsid w:val="00E86D82"/>
    <w:rsid w:val="00E900E4"/>
    <w:rsid w:val="00E90683"/>
    <w:rsid w:val="00E92B30"/>
    <w:rsid w:val="00EA17CD"/>
    <w:rsid w:val="00EA6E9B"/>
    <w:rsid w:val="00EC162C"/>
    <w:rsid w:val="00EC6458"/>
    <w:rsid w:val="00EC65B5"/>
    <w:rsid w:val="00EC7241"/>
    <w:rsid w:val="00EC7B0E"/>
    <w:rsid w:val="00ED62D2"/>
    <w:rsid w:val="00ED67EA"/>
    <w:rsid w:val="00EE287B"/>
    <w:rsid w:val="00EE672B"/>
    <w:rsid w:val="00EE6F5E"/>
    <w:rsid w:val="00EE72C0"/>
    <w:rsid w:val="00EF2784"/>
    <w:rsid w:val="00EF31A5"/>
    <w:rsid w:val="00EF4F56"/>
    <w:rsid w:val="00EF58D2"/>
    <w:rsid w:val="00EF799A"/>
    <w:rsid w:val="00F04014"/>
    <w:rsid w:val="00F10958"/>
    <w:rsid w:val="00F1152E"/>
    <w:rsid w:val="00F1243F"/>
    <w:rsid w:val="00F159C7"/>
    <w:rsid w:val="00F1743F"/>
    <w:rsid w:val="00F17A6F"/>
    <w:rsid w:val="00F21AB5"/>
    <w:rsid w:val="00F24185"/>
    <w:rsid w:val="00F25030"/>
    <w:rsid w:val="00F30DBB"/>
    <w:rsid w:val="00F334C0"/>
    <w:rsid w:val="00F35CC4"/>
    <w:rsid w:val="00F367BE"/>
    <w:rsid w:val="00F37374"/>
    <w:rsid w:val="00F4261B"/>
    <w:rsid w:val="00F43F38"/>
    <w:rsid w:val="00F5250E"/>
    <w:rsid w:val="00F52E36"/>
    <w:rsid w:val="00F54213"/>
    <w:rsid w:val="00F55B16"/>
    <w:rsid w:val="00F6058D"/>
    <w:rsid w:val="00F61CB7"/>
    <w:rsid w:val="00F639A8"/>
    <w:rsid w:val="00F6666F"/>
    <w:rsid w:val="00F717C9"/>
    <w:rsid w:val="00F72218"/>
    <w:rsid w:val="00F736E6"/>
    <w:rsid w:val="00F74677"/>
    <w:rsid w:val="00FA09AB"/>
    <w:rsid w:val="00FA227C"/>
    <w:rsid w:val="00FA2C8B"/>
    <w:rsid w:val="00FA3045"/>
    <w:rsid w:val="00FA6468"/>
    <w:rsid w:val="00FA72A4"/>
    <w:rsid w:val="00FB0913"/>
    <w:rsid w:val="00FB2B91"/>
    <w:rsid w:val="00FB6C28"/>
    <w:rsid w:val="00FB79FE"/>
    <w:rsid w:val="00FC3573"/>
    <w:rsid w:val="00FD1661"/>
    <w:rsid w:val="00FD275D"/>
    <w:rsid w:val="00FD5FB4"/>
    <w:rsid w:val="00FD7BA6"/>
    <w:rsid w:val="00FE3D3E"/>
    <w:rsid w:val="00FE48FC"/>
    <w:rsid w:val="00FE7FAB"/>
    <w:rsid w:val="00FF1150"/>
    <w:rsid w:val="00FF6053"/>
    <w:rsid w:val="03A982B4"/>
    <w:rsid w:val="0B060F3A"/>
    <w:rsid w:val="10B3F264"/>
    <w:rsid w:val="1A99C0A3"/>
    <w:rsid w:val="1E0E60EF"/>
    <w:rsid w:val="23C868F7"/>
    <w:rsid w:val="267156DB"/>
    <w:rsid w:val="305737FA"/>
    <w:rsid w:val="3349B0B0"/>
    <w:rsid w:val="3ADF0EAF"/>
    <w:rsid w:val="42429DDA"/>
    <w:rsid w:val="43C757B9"/>
    <w:rsid w:val="48EFFDB5"/>
    <w:rsid w:val="509CACED"/>
    <w:rsid w:val="5755C916"/>
    <w:rsid w:val="5D68B15E"/>
    <w:rsid w:val="6451E65D"/>
    <w:rsid w:val="67A7BB39"/>
    <w:rsid w:val="6B4BEC6D"/>
    <w:rsid w:val="6F400A01"/>
    <w:rsid w:val="74CF47F5"/>
    <w:rsid w:val="765287ED"/>
    <w:rsid w:val="7749EDDD"/>
    <w:rsid w:val="7777B640"/>
    <w:rsid w:val="7B2B8F9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968D2"/>
  <w15:docId w15:val="{A5AF2E57-CAA2-9F43-ABD5-113BEE04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2"/>
        <w:szCs w:val="22"/>
        <w:lang w:val="de-DE"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semiHidden="1" w:uiPriority="10"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8" w:unhideWhenUsed="1"/>
    <w:lsdException w:name="annotation text" w:semiHidden="1" w:unhideWhenUsed="1"/>
    <w:lsdException w:name="header" w:semiHidden="1" w:uiPriority="37" w:unhideWhenUsed="1"/>
    <w:lsdException w:name="footer" w:semiHidden="1" w:uiPriority="38"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3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12" w:unhideWhenUsed="1"/>
    <w:lsdException w:name="List Bullet" w:uiPriority="11"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LHG Standard"/>
    <w:qFormat/>
    <w:rsid w:val="000869F5"/>
    <w:pPr>
      <w:spacing w:line="280" w:lineRule="atLeast"/>
    </w:pPr>
    <w:rPr>
      <w:lang w:val="en-US"/>
    </w:rPr>
  </w:style>
  <w:style w:type="paragraph" w:styleId="Heading1">
    <w:name w:val="heading 1"/>
    <w:aliases w:val="LHG H1"/>
    <w:basedOn w:val="Normal"/>
    <w:next w:val="Normal"/>
    <w:link w:val="Heading1Char"/>
    <w:uiPriority w:val="9"/>
    <w:qFormat/>
    <w:rsid w:val="00A97668"/>
    <w:pPr>
      <w:keepNext/>
      <w:keepLines/>
      <w:numPr>
        <w:numId w:val="1"/>
      </w:numPr>
      <w:spacing w:after="0"/>
      <w:outlineLvl w:val="0"/>
    </w:pPr>
    <w:rPr>
      <w:rFonts w:asciiTheme="majorHAnsi" w:eastAsiaTheme="majorEastAsia" w:hAnsiTheme="majorHAnsi" w:cstheme="majorBidi"/>
      <w:b/>
      <w:bCs/>
      <w:caps/>
      <w:color w:val="05164D" w:themeColor="text2"/>
      <w:szCs w:val="28"/>
    </w:rPr>
  </w:style>
  <w:style w:type="paragraph" w:styleId="Heading2">
    <w:name w:val="heading 2"/>
    <w:aliases w:val="LHG H2"/>
    <w:basedOn w:val="Normal"/>
    <w:next w:val="Normal"/>
    <w:link w:val="Heading2Char"/>
    <w:uiPriority w:val="9"/>
    <w:qFormat/>
    <w:rsid w:val="00A97668"/>
    <w:pPr>
      <w:keepNext/>
      <w:keepLines/>
      <w:numPr>
        <w:ilvl w:val="1"/>
        <w:numId w:val="1"/>
      </w:numPr>
      <w:spacing w:after="0"/>
      <w:outlineLvl w:val="1"/>
    </w:pPr>
    <w:rPr>
      <w:rFonts w:asciiTheme="majorHAnsi" w:eastAsiaTheme="majorEastAsia" w:hAnsiTheme="majorHAnsi" w:cstheme="majorBidi"/>
      <w:bCs/>
      <w:color w:val="auto"/>
      <w:szCs w:val="26"/>
    </w:rPr>
  </w:style>
  <w:style w:type="paragraph" w:styleId="Heading3">
    <w:name w:val="heading 3"/>
    <w:aliases w:val="LHG H3"/>
    <w:basedOn w:val="Normal"/>
    <w:next w:val="Normal"/>
    <w:link w:val="Heading3Char"/>
    <w:uiPriority w:val="9"/>
    <w:semiHidden/>
    <w:qFormat/>
    <w:rsid w:val="00A97668"/>
    <w:pPr>
      <w:keepNext/>
      <w:keepLines/>
      <w:numPr>
        <w:ilvl w:val="2"/>
        <w:numId w:val="1"/>
      </w:numPr>
      <w:spacing w:after="0" w:line="240" w:lineRule="auto"/>
      <w:outlineLvl w:val="2"/>
    </w:pPr>
    <w:rPr>
      <w:rFonts w:asciiTheme="majorHAnsi" w:eastAsiaTheme="majorEastAsia" w:hAnsiTheme="majorHAnsi" w:cstheme="majorBidi"/>
      <w:bCs/>
      <w:caps/>
      <w:color w:val="auto"/>
    </w:rPr>
  </w:style>
  <w:style w:type="paragraph" w:styleId="Heading4">
    <w:name w:val="heading 4"/>
    <w:aliases w:val="LHG H4"/>
    <w:basedOn w:val="Normal"/>
    <w:next w:val="Normal"/>
    <w:link w:val="Heading4Char"/>
    <w:uiPriority w:val="9"/>
    <w:semiHidden/>
    <w:qFormat/>
    <w:rsid w:val="00A97668"/>
    <w:pPr>
      <w:keepNext/>
      <w:keepLines/>
      <w:numPr>
        <w:ilvl w:val="3"/>
        <w:numId w:val="1"/>
      </w:numPr>
      <w:spacing w:after="0" w:line="240" w:lineRule="auto"/>
      <w:outlineLvl w:val="3"/>
    </w:pPr>
    <w:rPr>
      <w:rFonts w:asciiTheme="majorHAnsi" w:eastAsiaTheme="majorEastAsia" w:hAnsiTheme="majorHAnsi" w:cstheme="majorBidi"/>
      <w:bCs/>
      <w:iCs/>
      <w:color w:val="auto"/>
    </w:rPr>
  </w:style>
  <w:style w:type="paragraph" w:styleId="Heading5">
    <w:name w:val="heading 5"/>
    <w:aliases w:val="LHG H5"/>
    <w:basedOn w:val="Normal"/>
    <w:next w:val="Normal"/>
    <w:link w:val="Heading5Char"/>
    <w:uiPriority w:val="9"/>
    <w:semiHidden/>
    <w:qFormat/>
    <w:rsid w:val="00E86D82"/>
    <w:pPr>
      <w:keepNext/>
      <w:keepLines/>
      <w:spacing w:after="0"/>
      <w:outlineLvl w:val="4"/>
    </w:pPr>
    <w:rPr>
      <w:rFonts w:eastAsiaTheme="majorEastAsia" w:cstheme="majorBidi"/>
      <w:b/>
      <w:color w:val="05164D" w:themeColor="text2"/>
    </w:rPr>
  </w:style>
  <w:style w:type="paragraph" w:styleId="Heading6">
    <w:name w:val="heading 6"/>
    <w:aliases w:val="LHG H6"/>
    <w:basedOn w:val="Normal"/>
    <w:next w:val="Normal"/>
    <w:link w:val="Heading6Char"/>
    <w:uiPriority w:val="9"/>
    <w:semiHidden/>
    <w:qFormat/>
    <w:rsid w:val="00E86D82"/>
    <w:pPr>
      <w:keepNext/>
      <w:keepLines/>
      <w:contextualSpacing/>
      <w:outlineLvl w:val="5"/>
    </w:pPr>
    <w:rPr>
      <w:rFonts w:eastAsiaTheme="majorEastAsia" w:cstheme="majorBidi"/>
      <w:b/>
      <w:iCs/>
      <w:color w:val="05164D" w:themeColor="text2"/>
    </w:rPr>
  </w:style>
  <w:style w:type="paragraph" w:styleId="Heading7">
    <w:name w:val="heading 7"/>
    <w:aliases w:val="LHG Glossar Impressum"/>
    <w:basedOn w:val="Normal"/>
    <w:next w:val="Normal"/>
    <w:link w:val="Heading7Char"/>
    <w:uiPriority w:val="10"/>
    <w:semiHidden/>
    <w:qFormat/>
    <w:rsid w:val="00E86D82"/>
    <w:pPr>
      <w:keepNext/>
      <w:keepLines/>
      <w:spacing w:after="520" w:line="580" w:lineRule="exact"/>
      <w:outlineLvl w:val="6"/>
    </w:pPr>
    <w:rPr>
      <w:rFonts w:asciiTheme="majorHAnsi" w:eastAsiaTheme="majorEastAsia" w:hAnsiTheme="majorHAnsi" w:cstheme="majorBidi"/>
      <w:iCs/>
      <w:caps/>
      <w:color w:val="05164D" w:themeColor="text2"/>
      <w:sz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37"/>
    <w:semiHidden/>
    <w:rsid w:val="00E86D82"/>
    <w:pPr>
      <w:spacing w:after="0" w:line="250" w:lineRule="exact"/>
    </w:pPr>
    <w:rPr>
      <w:sz w:val="15"/>
    </w:rPr>
  </w:style>
  <w:style w:type="character" w:customStyle="1" w:styleId="HeaderChar">
    <w:name w:val="Header Char"/>
    <w:basedOn w:val="DefaultParagraphFont"/>
    <w:link w:val="Header"/>
    <w:uiPriority w:val="37"/>
    <w:semiHidden/>
    <w:rsid w:val="000869F5"/>
    <w:rPr>
      <w:sz w:val="15"/>
      <w:lang w:val="en-US"/>
    </w:rPr>
  </w:style>
  <w:style w:type="paragraph" w:styleId="Footer">
    <w:name w:val="footer"/>
    <w:basedOn w:val="Normal"/>
    <w:link w:val="FooterChar"/>
    <w:uiPriority w:val="38"/>
    <w:semiHidden/>
    <w:rsid w:val="00E86D82"/>
    <w:pPr>
      <w:spacing w:after="0" w:line="240" w:lineRule="auto"/>
    </w:pPr>
    <w:rPr>
      <w:caps/>
      <w:sz w:val="15"/>
    </w:rPr>
  </w:style>
  <w:style w:type="character" w:customStyle="1" w:styleId="FooterChar">
    <w:name w:val="Footer Char"/>
    <w:basedOn w:val="DefaultParagraphFont"/>
    <w:link w:val="Footer"/>
    <w:uiPriority w:val="38"/>
    <w:semiHidden/>
    <w:rsid w:val="000869F5"/>
    <w:rPr>
      <w:caps/>
      <w:sz w:val="15"/>
      <w:lang w:val="en-US"/>
    </w:rPr>
  </w:style>
  <w:style w:type="paragraph" w:styleId="BalloonText">
    <w:name w:val="Balloon Text"/>
    <w:basedOn w:val="Normal"/>
    <w:link w:val="BalloonTextChar"/>
    <w:uiPriority w:val="99"/>
    <w:semiHidden/>
    <w:unhideWhenUsed/>
    <w:rsid w:val="00E86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D82"/>
    <w:rPr>
      <w:rFonts w:ascii="Tahoma" w:hAnsi="Tahoma" w:cs="Tahoma"/>
      <w:sz w:val="16"/>
      <w:szCs w:val="16"/>
    </w:rPr>
  </w:style>
  <w:style w:type="character" w:customStyle="1" w:styleId="Heading1Char">
    <w:name w:val="Heading 1 Char"/>
    <w:aliases w:val="LHG H1 Char"/>
    <w:basedOn w:val="DefaultParagraphFont"/>
    <w:link w:val="Heading1"/>
    <w:uiPriority w:val="9"/>
    <w:rsid w:val="00A97668"/>
    <w:rPr>
      <w:rFonts w:asciiTheme="majorHAnsi" w:eastAsiaTheme="majorEastAsia" w:hAnsiTheme="majorHAnsi" w:cstheme="majorBidi"/>
      <w:b/>
      <w:bCs/>
      <w:caps/>
      <w:color w:val="05164D" w:themeColor="text2"/>
      <w:szCs w:val="28"/>
      <w:lang w:val="en-US"/>
    </w:rPr>
  </w:style>
  <w:style w:type="character" w:customStyle="1" w:styleId="Heading2Char">
    <w:name w:val="Heading 2 Char"/>
    <w:aliases w:val="LHG H2 Char"/>
    <w:basedOn w:val="DefaultParagraphFont"/>
    <w:link w:val="Heading2"/>
    <w:uiPriority w:val="9"/>
    <w:rsid w:val="00A97668"/>
    <w:rPr>
      <w:rFonts w:asciiTheme="majorHAnsi" w:eastAsiaTheme="majorEastAsia" w:hAnsiTheme="majorHAnsi" w:cstheme="majorBidi"/>
      <w:bCs/>
      <w:color w:val="auto"/>
      <w:szCs w:val="26"/>
      <w:lang w:val="en-US"/>
    </w:rPr>
  </w:style>
  <w:style w:type="character" w:customStyle="1" w:styleId="Heading3Char">
    <w:name w:val="Heading 3 Char"/>
    <w:aliases w:val="LHG H3 Char"/>
    <w:basedOn w:val="DefaultParagraphFont"/>
    <w:link w:val="Heading3"/>
    <w:uiPriority w:val="9"/>
    <w:semiHidden/>
    <w:rsid w:val="00A97668"/>
    <w:rPr>
      <w:rFonts w:asciiTheme="majorHAnsi" w:eastAsiaTheme="majorEastAsia" w:hAnsiTheme="majorHAnsi" w:cstheme="majorBidi"/>
      <w:bCs/>
      <w:caps/>
      <w:color w:val="auto"/>
      <w:lang w:val="en-US"/>
    </w:rPr>
  </w:style>
  <w:style w:type="paragraph" w:styleId="NoSpacing">
    <w:name w:val="No Spacing"/>
    <w:aliases w:val="LHG Standard kein Absatzabstand"/>
    <w:uiPriority w:val="1"/>
    <w:qFormat/>
    <w:rsid w:val="00E86D82"/>
    <w:pPr>
      <w:spacing w:after="0" w:line="280" w:lineRule="atLeast"/>
    </w:pPr>
  </w:style>
  <w:style w:type="character" w:customStyle="1" w:styleId="Heading4Char">
    <w:name w:val="Heading 4 Char"/>
    <w:aliases w:val="LHG H4 Char"/>
    <w:basedOn w:val="DefaultParagraphFont"/>
    <w:link w:val="Heading4"/>
    <w:uiPriority w:val="9"/>
    <w:semiHidden/>
    <w:rsid w:val="00A97668"/>
    <w:rPr>
      <w:rFonts w:asciiTheme="majorHAnsi" w:eastAsiaTheme="majorEastAsia" w:hAnsiTheme="majorHAnsi" w:cstheme="majorBidi"/>
      <w:bCs/>
      <w:iCs/>
      <w:color w:val="auto"/>
      <w:lang w:val="en-US"/>
    </w:rPr>
  </w:style>
  <w:style w:type="character" w:customStyle="1" w:styleId="Heading5Char">
    <w:name w:val="Heading 5 Char"/>
    <w:aliases w:val="LHG H5 Char"/>
    <w:basedOn w:val="DefaultParagraphFont"/>
    <w:link w:val="Heading5"/>
    <w:uiPriority w:val="9"/>
    <w:semiHidden/>
    <w:rsid w:val="00A97668"/>
    <w:rPr>
      <w:rFonts w:eastAsiaTheme="majorEastAsia" w:cstheme="majorBidi"/>
      <w:b/>
      <w:color w:val="05164D" w:themeColor="text2"/>
      <w:lang w:val="en-US"/>
    </w:rPr>
  </w:style>
  <w:style w:type="character" w:customStyle="1" w:styleId="LHGTabellentitelZchn">
    <w:name w:val="LHG Tabellentitel Zchn"/>
    <w:basedOn w:val="DefaultParagraphFont"/>
    <w:link w:val="LHGTabellentitel"/>
    <w:uiPriority w:val="29"/>
    <w:rsid w:val="00833B65"/>
    <w:rPr>
      <w:b/>
      <w:caps/>
      <w:color w:val="05164D" w:themeColor="text2"/>
      <w:lang w:val="en-US"/>
    </w:rPr>
  </w:style>
  <w:style w:type="table" w:styleId="TableGrid">
    <w:name w:val="Table Grid"/>
    <w:basedOn w:val="TableNormal"/>
    <w:uiPriority w:val="59"/>
    <w:rsid w:val="00E86D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HGTable01">
    <w:name w:val="LHG Table 01"/>
    <w:basedOn w:val="TableNormal"/>
    <w:uiPriority w:val="99"/>
    <w:rsid w:val="007E20DD"/>
    <w:pPr>
      <w:spacing w:after="0"/>
    </w:pPr>
    <w:rPr>
      <w:color w:val="05164D" w:themeColor="text2"/>
      <w:sz w:val="18"/>
      <w14:numSpacing w14:val="proportional"/>
    </w:rPr>
    <w:tblPr>
      <w:tblStyleColBandSize w:val="1"/>
      <w:tblBorders>
        <w:insideH w:val="single" w:sz="4" w:space="0" w:color="05164D" w:themeColor="text2"/>
        <w:insideV w:val="single" w:sz="36" w:space="0" w:color="FFFFFF" w:themeColor="background1"/>
      </w:tblBorders>
      <w:tblCellMar>
        <w:top w:w="34" w:type="dxa"/>
        <w:left w:w="17" w:type="dxa"/>
        <w:bottom w:w="62" w:type="dxa"/>
        <w:right w:w="57" w:type="dxa"/>
      </w:tblCellMar>
    </w:tblPr>
    <w:tblStylePr w:type="firstRow">
      <w:rPr>
        <w:b/>
        <w:color w:val="05164D" w:themeColor="text2"/>
      </w:rPr>
      <w:tblPr/>
      <w:tcPr>
        <w:tcBorders>
          <w:bottom w:val="single" w:sz="8" w:space="0" w:color="05164D" w:themeColor="text2"/>
        </w:tcBorders>
        <w:shd w:val="clear" w:color="auto" w:fill="FFFFFF" w:themeFill="background1"/>
      </w:tcPr>
    </w:tblStylePr>
    <w:tblStylePr w:type="lastRow">
      <w:rPr>
        <w:b/>
        <w:color w:val="05164D" w:themeColor="text2"/>
      </w:rPr>
      <w:tblPr/>
      <w:tcPr>
        <w:tcBorders>
          <w:bottom w:val="single" w:sz="8" w:space="0" w:color="05164D" w:themeColor="text2"/>
        </w:tcBorders>
      </w:tcPr>
    </w:tblStylePr>
    <w:tblStylePr w:type="band2Vert">
      <w:tblPr/>
      <w:tcPr>
        <w:shd w:val="clear" w:color="auto" w:fill="E6E6E6" w:themeFill="background2"/>
      </w:tcPr>
    </w:tblStylePr>
  </w:style>
  <w:style w:type="paragraph" w:styleId="Title">
    <w:name w:val="Title"/>
    <w:aliases w:val="LHG Titel"/>
    <w:basedOn w:val="Normal"/>
    <w:next w:val="Subtitle"/>
    <w:link w:val="TitleChar"/>
    <w:uiPriority w:val="6"/>
    <w:qFormat/>
    <w:rsid w:val="00A3324B"/>
    <w:pPr>
      <w:spacing w:after="0" w:line="560" w:lineRule="exact"/>
    </w:pPr>
    <w:rPr>
      <w:rFonts w:asciiTheme="majorHAnsi" w:eastAsiaTheme="majorEastAsia" w:hAnsiTheme="majorHAnsi" w:cstheme="majorBidi"/>
      <w:caps/>
      <w:color w:val="05164D" w:themeColor="text2"/>
      <w:spacing w:val="5"/>
      <w:kern w:val="28"/>
      <w:sz w:val="42"/>
      <w:szCs w:val="52"/>
    </w:rPr>
  </w:style>
  <w:style w:type="character" w:customStyle="1" w:styleId="TitleChar">
    <w:name w:val="Title Char"/>
    <w:aliases w:val="LHG Titel Char"/>
    <w:basedOn w:val="DefaultParagraphFont"/>
    <w:link w:val="Title"/>
    <w:uiPriority w:val="6"/>
    <w:rsid w:val="00A3324B"/>
    <w:rPr>
      <w:rFonts w:asciiTheme="majorHAnsi" w:eastAsiaTheme="majorEastAsia" w:hAnsiTheme="majorHAnsi" w:cstheme="majorBidi"/>
      <w:caps/>
      <w:color w:val="05164D" w:themeColor="text2"/>
      <w:spacing w:val="5"/>
      <w:kern w:val="28"/>
      <w:sz w:val="42"/>
      <w:szCs w:val="52"/>
      <w:lang w:val="en-US"/>
    </w:rPr>
  </w:style>
  <w:style w:type="paragraph" w:styleId="Subtitle">
    <w:name w:val="Subtitle"/>
    <w:aliases w:val="LHG Untertitel"/>
    <w:basedOn w:val="Normal"/>
    <w:next w:val="Normal"/>
    <w:link w:val="SubtitleChar"/>
    <w:uiPriority w:val="7"/>
    <w:qFormat/>
    <w:rsid w:val="00A3324B"/>
    <w:pPr>
      <w:numPr>
        <w:ilvl w:val="1"/>
      </w:numPr>
      <w:spacing w:line="240" w:lineRule="auto"/>
      <w:contextualSpacing/>
    </w:pPr>
    <w:rPr>
      <w:rFonts w:asciiTheme="majorHAnsi" w:eastAsiaTheme="majorEastAsia" w:hAnsiTheme="majorHAnsi" w:cstheme="majorBidi"/>
      <w:b/>
      <w:iCs/>
      <w:color w:val="05164D" w:themeColor="text2"/>
      <w:sz w:val="28"/>
      <w:szCs w:val="24"/>
    </w:rPr>
  </w:style>
  <w:style w:type="character" w:customStyle="1" w:styleId="SubtitleChar">
    <w:name w:val="Subtitle Char"/>
    <w:aliases w:val="LHG Untertitel Char"/>
    <w:basedOn w:val="DefaultParagraphFont"/>
    <w:link w:val="Subtitle"/>
    <w:uiPriority w:val="7"/>
    <w:rsid w:val="00A3324B"/>
    <w:rPr>
      <w:rFonts w:asciiTheme="majorHAnsi" w:eastAsiaTheme="majorEastAsia" w:hAnsiTheme="majorHAnsi" w:cstheme="majorBidi"/>
      <w:b/>
      <w:iCs/>
      <w:color w:val="05164D" w:themeColor="text2"/>
      <w:sz w:val="28"/>
      <w:szCs w:val="24"/>
      <w:lang w:val="en-US"/>
    </w:rPr>
  </w:style>
  <w:style w:type="paragraph" w:customStyle="1" w:styleId="Classification">
    <w:name w:val="Classification"/>
    <w:basedOn w:val="Normal"/>
    <w:qFormat/>
    <w:rsid w:val="00E86D82"/>
    <w:pPr>
      <w:spacing w:after="0"/>
      <w:jc w:val="center"/>
    </w:pPr>
    <w:rPr>
      <w:b/>
      <w:color w:val="FFFFFF" w:themeColor="background1"/>
    </w:rPr>
  </w:style>
  <w:style w:type="character" w:styleId="PlaceholderText">
    <w:name w:val="Placeholder Text"/>
    <w:basedOn w:val="DefaultParagraphFont"/>
    <w:uiPriority w:val="99"/>
    <w:semiHidden/>
    <w:rsid w:val="00E86D82"/>
    <w:rPr>
      <w:color w:val="808080"/>
    </w:rPr>
  </w:style>
  <w:style w:type="paragraph" w:styleId="TOC1">
    <w:name w:val="toc 1"/>
    <w:basedOn w:val="Normal"/>
    <w:next w:val="Normal"/>
    <w:uiPriority w:val="39"/>
    <w:semiHidden/>
    <w:rsid w:val="00E86D82"/>
    <w:pPr>
      <w:tabs>
        <w:tab w:val="left" w:pos="454"/>
        <w:tab w:val="right" w:pos="7598"/>
      </w:tabs>
      <w:spacing w:before="460" w:after="85"/>
      <w:ind w:left="454" w:hanging="454"/>
    </w:pPr>
    <w:rPr>
      <w:b/>
      <w:color w:val="05164D" w:themeColor="text2"/>
    </w:rPr>
  </w:style>
  <w:style w:type="paragraph" w:styleId="TOC2">
    <w:name w:val="toc 2"/>
    <w:basedOn w:val="Normal"/>
    <w:next w:val="Normal"/>
    <w:uiPriority w:val="39"/>
    <w:semiHidden/>
    <w:rsid w:val="00E86D82"/>
    <w:pPr>
      <w:tabs>
        <w:tab w:val="left" w:pos="907"/>
        <w:tab w:val="right" w:pos="7598"/>
      </w:tabs>
      <w:spacing w:after="85"/>
      <w:ind w:left="908" w:hanging="454"/>
    </w:pPr>
  </w:style>
  <w:style w:type="paragraph" w:styleId="TOC3">
    <w:name w:val="toc 3"/>
    <w:basedOn w:val="Normal"/>
    <w:next w:val="Normal"/>
    <w:uiPriority w:val="39"/>
    <w:semiHidden/>
    <w:rsid w:val="00E86D82"/>
    <w:pPr>
      <w:tabs>
        <w:tab w:val="left" w:pos="1588"/>
        <w:tab w:val="right" w:pos="7598"/>
      </w:tabs>
      <w:spacing w:after="85"/>
      <w:ind w:left="1474" w:hanging="567"/>
    </w:pPr>
  </w:style>
  <w:style w:type="paragraph" w:styleId="TOC4">
    <w:name w:val="toc 4"/>
    <w:basedOn w:val="Normal"/>
    <w:next w:val="Normal"/>
    <w:uiPriority w:val="39"/>
    <w:semiHidden/>
    <w:rsid w:val="00E86D82"/>
    <w:pPr>
      <w:tabs>
        <w:tab w:val="left" w:pos="2268"/>
        <w:tab w:val="right" w:pos="7598"/>
      </w:tabs>
      <w:spacing w:after="85"/>
      <w:ind w:left="2154" w:hanging="680"/>
    </w:pPr>
  </w:style>
  <w:style w:type="character" w:styleId="Hyperlink">
    <w:name w:val="Hyperlink"/>
    <w:basedOn w:val="DefaultParagraphFont"/>
    <w:uiPriority w:val="99"/>
    <w:semiHidden/>
    <w:rsid w:val="00E86D82"/>
    <w:rPr>
      <w:color w:val="666666" w:themeColor="hyperlink"/>
      <w:u w:val="single"/>
    </w:rPr>
  </w:style>
  <w:style w:type="character" w:styleId="Strong">
    <w:name w:val="Strong"/>
    <w:aliases w:val="LHG Fett"/>
    <w:basedOn w:val="DefaultParagraphFont"/>
    <w:uiPriority w:val="22"/>
    <w:qFormat/>
    <w:rsid w:val="00E86D82"/>
    <w:rPr>
      <w:b/>
      <w:bCs/>
    </w:rPr>
  </w:style>
  <w:style w:type="numbering" w:customStyle="1" w:styleId="ListH">
    <w:name w:val="List_H"/>
    <w:basedOn w:val="NoList"/>
    <w:uiPriority w:val="99"/>
    <w:rsid w:val="00A97668"/>
    <w:pPr>
      <w:numPr>
        <w:numId w:val="1"/>
      </w:numPr>
    </w:pPr>
  </w:style>
  <w:style w:type="paragraph" w:customStyle="1" w:styleId="EOT">
    <w:name w:val="EOT"/>
    <w:basedOn w:val="Normal"/>
    <w:uiPriority w:val="38"/>
    <w:rsid w:val="00E86D82"/>
    <w:pPr>
      <w:spacing w:after="0" w:line="240" w:lineRule="auto"/>
    </w:pPr>
    <w:rPr>
      <w:sz w:val="2"/>
    </w:rPr>
  </w:style>
  <w:style w:type="paragraph" w:customStyle="1" w:styleId="Footerright">
    <w:name w:val="Footer right"/>
    <w:basedOn w:val="Normal"/>
    <w:uiPriority w:val="38"/>
    <w:semiHidden/>
    <w:rsid w:val="00E86D82"/>
    <w:pPr>
      <w:spacing w:after="0" w:line="240" w:lineRule="auto"/>
      <w:jc w:val="right"/>
    </w:pPr>
    <w:rPr>
      <w:sz w:val="14"/>
    </w:rPr>
  </w:style>
  <w:style w:type="paragraph" w:styleId="TOCHeading">
    <w:name w:val="TOC Heading"/>
    <w:basedOn w:val="Normal"/>
    <w:next w:val="Normal"/>
    <w:uiPriority w:val="39"/>
    <w:semiHidden/>
    <w:qFormat/>
    <w:rsid w:val="00E86D82"/>
    <w:pPr>
      <w:spacing w:after="520" w:line="580" w:lineRule="exact"/>
      <w:contextualSpacing/>
    </w:pPr>
    <w:rPr>
      <w:rFonts w:asciiTheme="majorHAnsi" w:hAnsiTheme="majorHAnsi"/>
      <w:caps/>
      <w:color w:val="05164D" w:themeColor="text2"/>
      <w:sz w:val="50"/>
    </w:rPr>
  </w:style>
  <w:style w:type="character" w:customStyle="1" w:styleId="Heading6Char">
    <w:name w:val="Heading 6 Char"/>
    <w:aliases w:val="LHG H6 Char"/>
    <w:basedOn w:val="DefaultParagraphFont"/>
    <w:link w:val="Heading6"/>
    <w:uiPriority w:val="9"/>
    <w:semiHidden/>
    <w:rsid w:val="00A97668"/>
    <w:rPr>
      <w:rFonts w:eastAsiaTheme="majorEastAsia" w:cstheme="majorBidi"/>
      <w:b/>
      <w:iCs/>
      <w:color w:val="05164D" w:themeColor="text2"/>
      <w:lang w:val="en-US"/>
    </w:rPr>
  </w:style>
  <w:style w:type="character" w:styleId="IntenseEmphasis">
    <w:name w:val="Intense Emphasis"/>
    <w:aliases w:val="LHG Hervorhebung"/>
    <w:basedOn w:val="DefaultParagraphFont"/>
    <w:uiPriority w:val="21"/>
    <w:qFormat/>
    <w:rsid w:val="00E86D82"/>
    <w:rPr>
      <w:b/>
      <w:bCs/>
      <w:i w:val="0"/>
      <w:iCs/>
      <w:color w:val="05164D" w:themeColor="text2"/>
    </w:rPr>
  </w:style>
  <w:style w:type="paragraph" w:styleId="FootnoteText">
    <w:name w:val="footnote text"/>
    <w:basedOn w:val="Normal"/>
    <w:link w:val="FootnoteTextChar"/>
    <w:uiPriority w:val="38"/>
    <w:semiHidden/>
    <w:rsid w:val="00E86D82"/>
    <w:pPr>
      <w:tabs>
        <w:tab w:val="left" w:pos="170"/>
      </w:tabs>
      <w:spacing w:after="57" w:line="250" w:lineRule="exact"/>
      <w:ind w:left="170" w:hanging="170"/>
    </w:pPr>
    <w:rPr>
      <w:sz w:val="15"/>
      <w:szCs w:val="20"/>
    </w:rPr>
  </w:style>
  <w:style w:type="character" w:customStyle="1" w:styleId="FootnoteTextChar">
    <w:name w:val="Footnote Text Char"/>
    <w:basedOn w:val="DefaultParagraphFont"/>
    <w:link w:val="FootnoteText"/>
    <w:uiPriority w:val="38"/>
    <w:semiHidden/>
    <w:rsid w:val="000869F5"/>
    <w:rPr>
      <w:sz w:val="15"/>
      <w:szCs w:val="20"/>
      <w:lang w:val="en-US"/>
    </w:rPr>
  </w:style>
  <w:style w:type="character" w:styleId="FootnoteReference">
    <w:name w:val="footnote reference"/>
    <w:basedOn w:val="DefaultParagraphFont"/>
    <w:uiPriority w:val="38"/>
    <w:semiHidden/>
    <w:rsid w:val="00E86D82"/>
    <w:rPr>
      <w:vertAlign w:val="superscript"/>
    </w:rPr>
  </w:style>
  <w:style w:type="paragraph" w:styleId="ListBullet">
    <w:name w:val="List Bullet"/>
    <w:aliases w:val="LHG Bullet"/>
    <w:basedOn w:val="Normal"/>
    <w:uiPriority w:val="11"/>
    <w:qFormat/>
    <w:rsid w:val="00E22D35"/>
    <w:pPr>
      <w:widowControl w:val="0"/>
      <w:numPr>
        <w:numId w:val="8"/>
      </w:numPr>
      <w:spacing w:after="70"/>
    </w:pPr>
  </w:style>
  <w:style w:type="numbering" w:customStyle="1" w:styleId="ListB">
    <w:name w:val="List_B"/>
    <w:basedOn w:val="NoList"/>
    <w:uiPriority w:val="99"/>
    <w:rsid w:val="00E86D82"/>
    <w:pPr>
      <w:numPr>
        <w:numId w:val="3"/>
      </w:numPr>
    </w:pPr>
  </w:style>
  <w:style w:type="paragraph" w:styleId="ListParagraph">
    <w:name w:val="List Paragraph"/>
    <w:basedOn w:val="Normal"/>
    <w:uiPriority w:val="99"/>
    <w:semiHidden/>
    <w:qFormat/>
    <w:rsid w:val="00EE287B"/>
    <w:pPr>
      <w:ind w:left="720"/>
      <w:contextualSpacing/>
    </w:pPr>
  </w:style>
  <w:style w:type="paragraph" w:styleId="List">
    <w:name w:val="List"/>
    <w:basedOn w:val="Normal"/>
    <w:uiPriority w:val="12"/>
    <w:rsid w:val="00B06E62"/>
    <w:pPr>
      <w:numPr>
        <w:numId w:val="6"/>
      </w:numPr>
      <w:contextualSpacing/>
    </w:pPr>
  </w:style>
  <w:style w:type="numbering" w:customStyle="1" w:styleId="ListN">
    <w:name w:val="List_N"/>
    <w:basedOn w:val="NoList"/>
    <w:uiPriority w:val="99"/>
    <w:rsid w:val="00B06E62"/>
    <w:pPr>
      <w:numPr>
        <w:numId w:val="6"/>
      </w:numPr>
    </w:pPr>
  </w:style>
  <w:style w:type="paragraph" w:styleId="EndnoteText">
    <w:name w:val="endnote text"/>
    <w:basedOn w:val="Normal"/>
    <w:link w:val="EndnoteTextChar"/>
    <w:uiPriority w:val="99"/>
    <w:semiHidden/>
    <w:rsid w:val="00E86D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6D82"/>
    <w:rPr>
      <w:sz w:val="20"/>
      <w:szCs w:val="20"/>
    </w:rPr>
  </w:style>
  <w:style w:type="character" w:styleId="EndnoteReference">
    <w:name w:val="endnote reference"/>
    <w:basedOn w:val="DefaultParagraphFont"/>
    <w:uiPriority w:val="99"/>
    <w:semiHidden/>
    <w:rsid w:val="00E86D82"/>
    <w:rPr>
      <w:vertAlign w:val="superscript"/>
    </w:rPr>
  </w:style>
  <w:style w:type="table" w:customStyle="1" w:styleId="LHGTabelle01">
    <w:name w:val="LHG Tabelle 01"/>
    <w:basedOn w:val="TableNormal"/>
    <w:uiPriority w:val="99"/>
    <w:rsid w:val="00E86D82"/>
    <w:pPr>
      <w:spacing w:after="0"/>
    </w:pPr>
    <w:rPr>
      <w:color w:val="05164D" w:themeColor="text2"/>
      <w:sz w:val="18"/>
      <w14:numSpacing w14:val="proportional"/>
    </w:rPr>
    <w:tblPr>
      <w:tblStyleColBandSize w:val="1"/>
      <w:tblBorders>
        <w:insideH w:val="single" w:sz="4" w:space="0" w:color="05164D" w:themeColor="text2"/>
        <w:insideV w:val="single" w:sz="36" w:space="0" w:color="FFFFFF" w:themeColor="background1"/>
      </w:tblBorders>
      <w:tblCellMar>
        <w:top w:w="34" w:type="dxa"/>
        <w:left w:w="17" w:type="dxa"/>
        <w:bottom w:w="62" w:type="dxa"/>
        <w:right w:w="57" w:type="dxa"/>
      </w:tblCellMar>
    </w:tblPr>
    <w:tblStylePr w:type="firstRow">
      <w:rPr>
        <w:b/>
        <w:color w:val="05164D" w:themeColor="text2"/>
      </w:rPr>
      <w:tblPr/>
      <w:tcPr>
        <w:tcBorders>
          <w:bottom w:val="single" w:sz="8" w:space="0" w:color="05164D" w:themeColor="text2"/>
        </w:tcBorders>
        <w:shd w:val="clear" w:color="auto" w:fill="FFFFFF" w:themeFill="background1"/>
      </w:tcPr>
    </w:tblStylePr>
    <w:tblStylePr w:type="lastRow">
      <w:rPr>
        <w:b/>
        <w:color w:val="05164D" w:themeColor="text2"/>
      </w:rPr>
      <w:tblPr/>
      <w:tcPr>
        <w:tcBorders>
          <w:bottom w:val="single" w:sz="8" w:space="0" w:color="05164D" w:themeColor="text2"/>
        </w:tcBorders>
      </w:tcPr>
    </w:tblStylePr>
    <w:tblStylePr w:type="band2Vert">
      <w:tblPr/>
      <w:tcPr>
        <w:shd w:val="clear" w:color="auto" w:fill="E6E6E6" w:themeFill="background2"/>
      </w:tcPr>
    </w:tblStylePr>
  </w:style>
  <w:style w:type="paragraph" w:customStyle="1" w:styleId="LHGTabellentextrechts">
    <w:name w:val="LHG Tabellentext rechts"/>
    <w:basedOn w:val="Normal"/>
    <w:uiPriority w:val="29"/>
    <w:qFormat/>
    <w:rsid w:val="00E86D82"/>
    <w:pPr>
      <w:spacing w:after="0"/>
      <w:jc w:val="right"/>
    </w:pPr>
    <w:rPr>
      <w:sz w:val="18"/>
    </w:rPr>
  </w:style>
  <w:style w:type="paragraph" w:customStyle="1" w:styleId="LHGTabellentitel">
    <w:name w:val="LHG Tabellentitel"/>
    <w:basedOn w:val="Normal"/>
    <w:next w:val="Normal"/>
    <w:link w:val="LHGTabellentitelZchn"/>
    <w:uiPriority w:val="29"/>
    <w:qFormat/>
    <w:rsid w:val="00833B65"/>
    <w:pPr>
      <w:spacing w:after="0" w:line="240" w:lineRule="auto"/>
    </w:pPr>
    <w:rPr>
      <w:b/>
      <w:caps/>
      <w:color w:val="05164D" w:themeColor="text2"/>
    </w:rPr>
  </w:style>
  <w:style w:type="character" w:customStyle="1" w:styleId="Heading7Char">
    <w:name w:val="Heading 7 Char"/>
    <w:aliases w:val="LHG Glossar Impressum Char"/>
    <w:basedOn w:val="DefaultParagraphFont"/>
    <w:link w:val="Heading7"/>
    <w:uiPriority w:val="10"/>
    <w:semiHidden/>
    <w:rsid w:val="00A97668"/>
    <w:rPr>
      <w:rFonts w:asciiTheme="majorHAnsi" w:eastAsiaTheme="majorEastAsia" w:hAnsiTheme="majorHAnsi" w:cstheme="majorBidi"/>
      <w:iCs/>
      <w:caps/>
      <w:color w:val="05164D" w:themeColor="text2"/>
      <w:sz w:val="50"/>
      <w:lang w:val="en-US"/>
    </w:rPr>
  </w:style>
  <w:style w:type="character" w:styleId="CommentReference">
    <w:name w:val="annotation reference"/>
    <w:basedOn w:val="DefaultParagraphFont"/>
    <w:uiPriority w:val="99"/>
    <w:semiHidden/>
    <w:unhideWhenUsed/>
    <w:rsid w:val="00151A57"/>
    <w:rPr>
      <w:sz w:val="16"/>
      <w:szCs w:val="16"/>
    </w:rPr>
  </w:style>
  <w:style w:type="paragraph" w:styleId="CommentText">
    <w:name w:val="annotation text"/>
    <w:basedOn w:val="Normal"/>
    <w:link w:val="CommentTextChar"/>
    <w:uiPriority w:val="99"/>
    <w:unhideWhenUsed/>
    <w:rsid w:val="00151A57"/>
    <w:pPr>
      <w:spacing w:line="240" w:lineRule="auto"/>
    </w:pPr>
    <w:rPr>
      <w:sz w:val="20"/>
      <w:szCs w:val="20"/>
    </w:rPr>
  </w:style>
  <w:style w:type="character" w:customStyle="1" w:styleId="CommentTextChar">
    <w:name w:val="Comment Text Char"/>
    <w:basedOn w:val="DefaultParagraphFont"/>
    <w:link w:val="CommentText"/>
    <w:uiPriority w:val="99"/>
    <w:rsid w:val="00151A57"/>
    <w:rPr>
      <w:sz w:val="20"/>
      <w:szCs w:val="20"/>
      <w:lang w:val="en-US"/>
    </w:rPr>
  </w:style>
  <w:style w:type="paragraph" w:styleId="CommentSubject">
    <w:name w:val="annotation subject"/>
    <w:basedOn w:val="CommentText"/>
    <w:next w:val="CommentText"/>
    <w:link w:val="CommentSubjectChar"/>
    <w:uiPriority w:val="99"/>
    <w:semiHidden/>
    <w:unhideWhenUsed/>
    <w:rsid w:val="00151A57"/>
    <w:rPr>
      <w:b/>
      <w:bCs/>
    </w:rPr>
  </w:style>
  <w:style w:type="character" w:customStyle="1" w:styleId="CommentSubjectChar">
    <w:name w:val="Comment Subject Char"/>
    <w:basedOn w:val="CommentTextChar"/>
    <w:link w:val="CommentSubject"/>
    <w:uiPriority w:val="99"/>
    <w:semiHidden/>
    <w:rsid w:val="00151A57"/>
    <w:rPr>
      <w:b/>
      <w:bCs/>
      <w:sz w:val="20"/>
      <w:szCs w:val="20"/>
      <w:lang w:val="en-US"/>
    </w:rPr>
  </w:style>
  <w:style w:type="character" w:customStyle="1" w:styleId="Formatvorlage1">
    <w:name w:val="Formatvorlage1"/>
    <w:basedOn w:val="DefaultParagraphFont"/>
    <w:uiPriority w:val="1"/>
    <w:qFormat/>
    <w:rsid w:val="00253CBF"/>
    <w:rPr>
      <w:color w:val="CC0000"/>
    </w:rPr>
  </w:style>
  <w:style w:type="character" w:styleId="Mention">
    <w:name w:val="Mention"/>
    <w:basedOn w:val="DefaultParagraphFont"/>
    <w:uiPriority w:val="99"/>
    <w:unhideWhenUsed/>
    <w:rsid w:val="00436AE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524900">
      <w:bodyDiv w:val="1"/>
      <w:marLeft w:val="0"/>
      <w:marRight w:val="0"/>
      <w:marTop w:val="0"/>
      <w:marBottom w:val="0"/>
      <w:divBdr>
        <w:top w:val="none" w:sz="0" w:space="0" w:color="auto"/>
        <w:left w:val="none" w:sz="0" w:space="0" w:color="auto"/>
        <w:bottom w:val="none" w:sz="0" w:space="0" w:color="auto"/>
        <w:right w:val="none" w:sz="0" w:space="0" w:color="auto"/>
      </w:divBdr>
    </w:div>
    <w:div w:id="1356809886">
      <w:bodyDiv w:val="1"/>
      <w:marLeft w:val="0"/>
      <w:marRight w:val="0"/>
      <w:marTop w:val="0"/>
      <w:marBottom w:val="0"/>
      <w:divBdr>
        <w:top w:val="none" w:sz="0" w:space="0" w:color="auto"/>
        <w:left w:val="none" w:sz="0" w:space="0" w:color="auto"/>
        <w:bottom w:val="none" w:sz="0" w:space="0" w:color="auto"/>
        <w:right w:val="none" w:sz="0" w:space="0" w:color="auto"/>
      </w:divBdr>
      <w:divsChild>
        <w:div w:id="67844371">
          <w:marLeft w:val="0"/>
          <w:marRight w:val="0"/>
          <w:marTop w:val="0"/>
          <w:marBottom w:val="0"/>
          <w:divBdr>
            <w:top w:val="none" w:sz="0" w:space="0" w:color="auto"/>
            <w:left w:val="none" w:sz="0" w:space="0" w:color="auto"/>
            <w:bottom w:val="none" w:sz="0" w:space="0" w:color="auto"/>
            <w:right w:val="none" w:sz="0" w:space="0" w:color="auto"/>
          </w:divBdr>
        </w:div>
        <w:div w:id="663819722">
          <w:marLeft w:val="0"/>
          <w:marRight w:val="0"/>
          <w:marTop w:val="0"/>
          <w:marBottom w:val="0"/>
          <w:divBdr>
            <w:top w:val="none" w:sz="0" w:space="0" w:color="auto"/>
            <w:left w:val="none" w:sz="0" w:space="0" w:color="auto"/>
            <w:bottom w:val="none" w:sz="0" w:space="0" w:color="auto"/>
            <w:right w:val="none" w:sz="0" w:space="0" w:color="auto"/>
          </w:divBdr>
        </w:div>
        <w:div w:id="2102988379">
          <w:marLeft w:val="0"/>
          <w:marRight w:val="0"/>
          <w:marTop w:val="0"/>
          <w:marBottom w:val="0"/>
          <w:divBdr>
            <w:top w:val="none" w:sz="0" w:space="0" w:color="auto"/>
            <w:left w:val="none" w:sz="0" w:space="0" w:color="auto"/>
            <w:bottom w:val="none" w:sz="0" w:space="0" w:color="auto"/>
            <w:right w:val="none" w:sz="0" w:space="0" w:color="auto"/>
          </w:divBdr>
        </w:div>
      </w:divsChild>
    </w:div>
    <w:div w:id="140098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1.xml"/><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557442\AppData\Local\Microsoft\Windows\Temporary%20Internet%20Files\Content.Outlook\DS9G5MKY\180719_LHG_Vorstandsvorlage_EN_v6-rs.dotx" TargetMode="External"/></Relationships>
</file>

<file path=word/documenttasks/documenttasks1.xml><?xml version="1.0" encoding="utf-8"?>
<t:Tasks xmlns:t="http://schemas.microsoft.com/office/tasks/2019/documenttasks" xmlns:oel="http://schemas.microsoft.com/office/2019/extlst">
  <t:Task id="{3E618356-8E8D-4CB6-BBB1-6DDBE162FA5A}">
    <t:Anchor>
      <t:Comment id="816257034"/>
    </t:Anchor>
    <t:History>
      <t:Event id="{7F696279-F522-49A3-9E55-9DE4751867A2}" time="2025-04-08T07:50:52.561Z">
        <t:Attribution userId="S::gourav.arora02@nagarro.com::9e406019-ce18-4607-8891-e3a17b42994b" userProvider="AD" userName="Gourav Arora"/>
        <t:Anchor>
          <t:Comment id="816257034"/>
        </t:Anchor>
        <t:Create/>
      </t:Event>
      <t:Event id="{5A3A5DD6-BEA4-41C2-A518-046E751995AD}" time="2025-04-08T07:50:52.561Z">
        <t:Attribution userId="S::gourav.arora02@nagarro.com::9e406019-ce18-4607-8891-e3a17b42994b" userProvider="AD" userName="Gourav Arora"/>
        <t:Anchor>
          <t:Comment id="816257034"/>
        </t:Anchor>
        <t:Assign userId="S::gourav.arora02@nagarro.com::9e406019-ce18-4607-8891-e3a17b42994b" userProvider="AD" userName="Gourav Arora"/>
      </t:Event>
      <t:Event id="{A6D4D819-9556-44AD-90EE-8667C5F9BA8D}" time="2025-04-08T07:50:52.561Z">
        <t:Attribution userId="S::gourav.arora02@nagarro.com::9e406019-ce18-4607-8891-e3a17b42994b" userProvider="AD" userName="Gourav Arora"/>
        <t:Anchor>
          <t:Comment id="816257034"/>
        </t:Anchor>
        <t:SetTitle title="Action - @Gourav Arora "/>
      </t:Event>
      <t:Event id="{BB1A97DD-8BC6-4D40-AB95-E740CEF156FA}" time="2025-04-09T06:14:14.963Z">
        <t:Attribution userId="S::gourav.arora02@nagarro.com::9e406019-ce18-4607-8891-e3a17b42994b" userProvider="AD" userName="Gourav Arora"/>
        <t:Anchor>
          <t:Comment id="1076555720"/>
        </t:Anchor>
        <t:UnassignAll/>
      </t:Event>
      <t:Event id="{3C924523-6D3A-401F-9A64-ABF5489216EB}" time="2025-04-09T06:14:14.963Z">
        <t:Attribution userId="S::gourav.arora02@nagarro.com::9e406019-ce18-4607-8891-e3a17b42994b" userProvider="AD" userName="Gourav Arora"/>
        <t:Anchor>
          <t:Comment id="1076555720"/>
        </t:Anchor>
        <t:Assign userId="S::kapil.sharma04@nagarro.com::ee2b69d3-6401-4a87-a50f-d80ba20629bc" userProvider="AD" userName="Kapil Sharma"/>
      </t:Event>
    </t:History>
  </t:Task>
  <t:Task id="{C6945F36-98BD-4DDC-B852-BFAB594E28A6}">
    <t:Anchor>
      <t:Comment id="1192787280"/>
    </t:Anchor>
    <t:History>
      <t:Event id="{11CF4CBD-79EC-4886-B51B-F60757FCC221}" time="2025-04-08T07:57:40.089Z">
        <t:Attribution userId="S::gourav.arora02@nagarro.com::9e406019-ce18-4607-8891-e3a17b42994b" userProvider="AD" userName="Gourav Arora"/>
        <t:Anchor>
          <t:Comment id="1192787280"/>
        </t:Anchor>
        <t:Create/>
      </t:Event>
      <t:Event id="{2E678AFC-F831-4E92-B64C-21534633B9E6}" time="2025-04-08T07:57:40.089Z">
        <t:Attribution userId="S::gourav.arora02@nagarro.com::9e406019-ce18-4607-8891-e3a17b42994b" userProvider="AD" userName="Gourav Arora"/>
        <t:Anchor>
          <t:Comment id="1192787280"/>
        </t:Anchor>
        <t:Assign userId="S::vikash.saini@nagarro.com::57c477bb-ac58-48b3-bab0-69ddb98230ab" userProvider="AD" userName="Vikash Saini"/>
      </t:Event>
      <t:Event id="{0966C61D-9A4A-4205-8552-91D57567B6BE}" time="2025-04-08T07:57:40.089Z">
        <t:Attribution userId="S::gourav.arora02@nagarro.com::9e406019-ce18-4607-8891-e3a17b42994b" userProvider="AD" userName="Gourav Arora"/>
        <t:Anchor>
          <t:Comment id="1192787280"/>
        </t:Anchor>
        <t:SetTitle title="…be about the Unification of technologies utilised in MMG across different products- Crash reporting, Event tracking, Push Notifications etc..Value adds basis on our experience working in MMG projects. Action @Lucian Suhov together with @Vikash Saini "/>
      </t:Event>
    </t:History>
  </t:Task>
  <t:Task id="{3B785E4E-1CCD-4A60-A01E-ED687EEC3A2F}">
    <t:Anchor>
      <t:Comment id="987029389"/>
    </t:Anchor>
    <t:History>
      <t:Event id="{7D346205-4CF7-4C1F-9472-A24FD62395AA}" time="2025-04-08T07:51:06.631Z">
        <t:Attribution userId="S::gourav.arora02@nagarro.com::9e406019-ce18-4607-8891-e3a17b42994b" userProvider="AD" userName="Gourav Arora"/>
        <t:Anchor>
          <t:Comment id="987029389"/>
        </t:Anchor>
        <t:Create/>
      </t:Event>
      <t:Event id="{76E97137-3073-45D1-8016-B9CA1CD61F2E}" time="2025-04-08T07:51:06.631Z">
        <t:Attribution userId="S::gourav.arora02@nagarro.com::9e406019-ce18-4607-8891-e3a17b42994b" userProvider="AD" userName="Gourav Arora"/>
        <t:Anchor>
          <t:Comment id="987029389"/>
        </t:Anchor>
        <t:Assign userId="S::sahil.sethi02@nagarro.com::6ce9eaf1-a34e-4d55-8014-bae3afd72e15" userProvider="AD" userName="Sahil Sethi"/>
      </t:Event>
      <t:Event id="{FC664FD9-6602-4F0F-87A1-25D37D8FC882}" time="2025-04-08T07:51:06.631Z">
        <t:Attribution userId="S::gourav.arora02@nagarro.com::9e406019-ce18-4607-8891-e3a17b42994b" userProvider="AD" userName="Gourav Arora"/>
        <t:Anchor>
          <t:Comment id="987029389"/>
        </t:Anchor>
        <t:SetTitle title="Action - @Sahil Sethi "/>
      </t:Event>
    </t:History>
  </t:Task>
</t:Task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BDA32AB328E47C6A70E109BDF8C4163"/>
        <w:category>
          <w:name w:val="Allgemein"/>
          <w:gallery w:val="placeholder"/>
        </w:category>
        <w:types>
          <w:type w:val="bbPlcHdr"/>
        </w:types>
        <w:behaviors>
          <w:behavior w:val="content"/>
        </w:behaviors>
        <w:guid w:val="{F959BD6E-A8A7-4677-A82D-838CB50CEFAA}"/>
      </w:docPartPr>
      <w:docPartBody>
        <w:p w:rsidR="006305E2" w:rsidRDefault="00C017DE" w:rsidP="00C017DE">
          <w:pPr>
            <w:pStyle w:val="DBDA32AB328E47C6A70E109BDF8C416320"/>
          </w:pPr>
          <w:r>
            <w:rPr>
              <w:rStyle w:val="PlaceholderText"/>
            </w:rPr>
            <w:t>#</w:t>
          </w:r>
          <w:r>
            <w:rPr>
              <w:rStyle w:val="PlaceholderText"/>
              <w:color w:val="auto"/>
            </w:rPr>
            <w:t>/YY BU Technology</w:t>
          </w:r>
        </w:p>
      </w:docPartBody>
    </w:docPart>
    <w:docPart>
      <w:docPartPr>
        <w:name w:val="6BABC50068D24117B775DAD520C3109E"/>
        <w:category>
          <w:name w:val="Allgemein"/>
          <w:gallery w:val="placeholder"/>
        </w:category>
        <w:types>
          <w:type w:val="bbPlcHdr"/>
        </w:types>
        <w:behaviors>
          <w:behavior w:val="content"/>
        </w:behaviors>
        <w:guid w:val="{87A3CE9D-C48C-4E7C-9E78-F4283A0DCBB3}"/>
      </w:docPartPr>
      <w:docPartBody>
        <w:p w:rsidR="006305E2" w:rsidRDefault="00C017DE" w:rsidP="00C017DE">
          <w:pPr>
            <w:pStyle w:val="6BABC50068D24117B775DAD520C3109E20"/>
          </w:pPr>
          <w:r>
            <w:rPr>
              <w:rStyle w:val="PlaceholderText"/>
              <w:color w:val="auto"/>
            </w:rPr>
            <w:t>e.g. LSG</w:t>
          </w:r>
        </w:p>
      </w:docPartBody>
    </w:docPart>
    <w:docPart>
      <w:docPartPr>
        <w:name w:val="C2AFC3C4282B43249C668DA6BB55C6D0"/>
        <w:category>
          <w:name w:val="Allgemein"/>
          <w:gallery w:val="placeholder"/>
        </w:category>
        <w:types>
          <w:type w:val="bbPlcHdr"/>
        </w:types>
        <w:behaviors>
          <w:behavior w:val="content"/>
        </w:behaviors>
        <w:guid w:val="{F6B69BE5-001B-40F7-B3DB-D8D4890CAEF4}"/>
      </w:docPartPr>
      <w:docPartBody>
        <w:p w:rsidR="00AA1AAC" w:rsidRDefault="004E1136" w:rsidP="004E1136">
          <w:pPr>
            <w:pStyle w:val="C2AFC3C4282B43249C668DA6BB55C6D0"/>
          </w:pPr>
          <w:r>
            <w:rPr>
              <w:rStyle w:val="PlaceholderText"/>
            </w:rPr>
            <w:t>Department</w:t>
          </w:r>
        </w:p>
      </w:docPartBody>
    </w:docPart>
    <w:docPart>
      <w:docPartPr>
        <w:name w:val="D6CEE574F3D641CEB6D5EE4662C946E2"/>
        <w:category>
          <w:name w:val="Allgemein"/>
          <w:gallery w:val="placeholder"/>
        </w:category>
        <w:types>
          <w:type w:val="bbPlcHdr"/>
        </w:types>
        <w:behaviors>
          <w:behavior w:val="content"/>
        </w:behaviors>
        <w:guid w:val="{6524D1FF-4894-4C89-A2AD-E5652C96A58D}"/>
      </w:docPartPr>
      <w:docPartBody>
        <w:p w:rsidR="00C017DE" w:rsidRDefault="00AA1AAC" w:rsidP="00AA1AAC">
          <w:pPr>
            <w:pStyle w:val="D6CEE574F3D641CEB6D5EE4662C946E2"/>
          </w:pPr>
          <w:r w:rsidRPr="006C1640">
            <w:rPr>
              <w:rStyle w:val="PlaceholderText"/>
              <w:color w:val="auto"/>
            </w:rPr>
            <w:t>MM</w:t>
          </w:r>
          <w:r>
            <w:rPr>
              <w:rStyle w:val="PlaceholderText"/>
              <w:color w:val="auto"/>
            </w:rPr>
            <w:t>/YY BU Technology</w:t>
          </w:r>
        </w:p>
      </w:docPartBody>
    </w:docPart>
    <w:docPart>
      <w:docPartPr>
        <w:name w:val="2341D18A889D48F6BE87DF3A16108C8B"/>
        <w:category>
          <w:name w:val="Allgemein"/>
          <w:gallery w:val="placeholder"/>
        </w:category>
        <w:types>
          <w:type w:val="bbPlcHdr"/>
        </w:types>
        <w:behaviors>
          <w:behavior w:val="content"/>
        </w:behaviors>
        <w:guid w:val="{ABF7EECF-C706-46EE-AF64-E0F5820AEF63}"/>
      </w:docPartPr>
      <w:docPartBody>
        <w:p w:rsidR="00C017DE" w:rsidRDefault="00AA1AAC" w:rsidP="00AA1AAC">
          <w:pPr>
            <w:pStyle w:val="2341D18A889D48F6BE87DF3A16108C8B"/>
          </w:pPr>
          <w:r w:rsidRPr="006C1640">
            <w:rPr>
              <w:rStyle w:val="PlaceholderText"/>
              <w:color w:val="auto"/>
            </w:rPr>
            <w:t>MM</w:t>
          </w:r>
          <w:r>
            <w:rPr>
              <w:rStyle w:val="PlaceholderText"/>
              <w:color w:val="auto"/>
            </w:rPr>
            <w:t>/YY BU Technology</w:t>
          </w:r>
        </w:p>
      </w:docPartBody>
    </w:docPart>
    <w:docPart>
      <w:docPartPr>
        <w:name w:val="A179476E0FD94DAABE80453D9F6815CD"/>
        <w:category>
          <w:name w:val="Allgemein"/>
          <w:gallery w:val="placeholder"/>
        </w:category>
        <w:types>
          <w:type w:val="bbPlcHdr"/>
        </w:types>
        <w:behaviors>
          <w:behavior w:val="content"/>
        </w:behaviors>
        <w:guid w:val="{B8A0C103-5567-4732-876A-0143AEA3B5DF}"/>
      </w:docPartPr>
      <w:docPartBody>
        <w:p w:rsidR="00C017DE" w:rsidRDefault="00C017DE" w:rsidP="00C017DE">
          <w:pPr>
            <w:pStyle w:val="A179476E0FD94DAABE80453D9F6815CD3"/>
          </w:pPr>
          <w:r w:rsidRPr="005B2F64">
            <w:rPr>
              <w:rStyle w:val="PlaceholderText"/>
              <w:lang w:val="de-DE"/>
            </w:rPr>
            <w:t>Wählen Sie ein Element aus.</w:t>
          </w:r>
        </w:p>
      </w:docPartBody>
    </w:docPart>
    <w:docPart>
      <w:docPartPr>
        <w:name w:val="535A709A49D74C8BB4D3036D93AFB24D"/>
        <w:category>
          <w:name w:val="Allgemein"/>
          <w:gallery w:val="placeholder"/>
        </w:category>
        <w:types>
          <w:type w:val="bbPlcHdr"/>
        </w:types>
        <w:behaviors>
          <w:behavior w:val="content"/>
        </w:behaviors>
        <w:guid w:val="{F1E0D37D-E6CD-48BA-8799-2050738B2D19}"/>
      </w:docPartPr>
      <w:docPartBody>
        <w:p w:rsidR="00C017DE" w:rsidRDefault="00C017DE" w:rsidP="00C017DE">
          <w:pPr>
            <w:pStyle w:val="535A709A49D74C8BB4D3036D93AFB24D3"/>
          </w:pPr>
          <w:r>
            <w:rPr>
              <w:rStyle w:val="PlaceholderText"/>
              <w:color w:val="auto"/>
            </w:rPr>
            <w:t>First and second name</w:t>
          </w:r>
        </w:p>
      </w:docPartBody>
    </w:docPart>
    <w:docPart>
      <w:docPartPr>
        <w:name w:val="4FEA88255E8442B5B550C63BA7349BD8"/>
        <w:category>
          <w:name w:val="Allgemein"/>
          <w:gallery w:val="placeholder"/>
        </w:category>
        <w:types>
          <w:type w:val="bbPlcHdr"/>
        </w:types>
        <w:behaviors>
          <w:behavior w:val="content"/>
        </w:behaviors>
        <w:guid w:val="{A61352A0-841D-45AA-9842-AC789F71C76B}"/>
      </w:docPartPr>
      <w:docPartBody>
        <w:p w:rsidR="00C017DE" w:rsidRDefault="00C017DE" w:rsidP="00C017DE">
          <w:pPr>
            <w:pStyle w:val="4FEA88255E8442B5B550C63BA7349BD83"/>
          </w:pPr>
          <w:r>
            <w:rPr>
              <w:rStyle w:val="PlaceholderText"/>
              <w:color w:val="auto"/>
            </w:rPr>
            <w:t>First and second name</w:t>
          </w:r>
        </w:p>
      </w:docPartBody>
    </w:docPart>
    <w:docPart>
      <w:docPartPr>
        <w:name w:val="75CBDF36EA3B46FF92AD122A82C2DBEF"/>
        <w:category>
          <w:name w:val="Allgemein"/>
          <w:gallery w:val="placeholder"/>
        </w:category>
        <w:types>
          <w:type w:val="bbPlcHdr"/>
        </w:types>
        <w:behaviors>
          <w:behavior w:val="content"/>
        </w:behaviors>
        <w:guid w:val="{C147B1A4-3738-4F43-AFFE-38AD54C72CD6}"/>
      </w:docPartPr>
      <w:docPartBody>
        <w:p w:rsidR="00C017DE" w:rsidRDefault="00C017DE" w:rsidP="00C017DE">
          <w:pPr>
            <w:pStyle w:val="75CBDF36EA3B46FF92AD122A82C2DBEF2"/>
          </w:pPr>
          <w:r>
            <w:rPr>
              <w:rStyle w:val="PlaceholderText"/>
              <w:color w:val="auto"/>
            </w:rPr>
            <w:t>First and second name</w:t>
          </w:r>
        </w:p>
      </w:docPartBody>
    </w:docPart>
    <w:docPart>
      <w:docPartPr>
        <w:name w:val="B26E90F7E5A1412F9846495358584A91"/>
        <w:category>
          <w:name w:val="Allgemein"/>
          <w:gallery w:val="placeholder"/>
        </w:category>
        <w:types>
          <w:type w:val="bbPlcHdr"/>
        </w:types>
        <w:behaviors>
          <w:behavior w:val="content"/>
        </w:behaviors>
        <w:guid w:val="{C63AAE94-003A-4B3A-961D-40B975A514ED}"/>
      </w:docPartPr>
      <w:docPartBody>
        <w:p w:rsidR="00C017DE" w:rsidRDefault="00AA1AAC" w:rsidP="00AA1AAC">
          <w:pPr>
            <w:pStyle w:val="B26E90F7E5A1412F9846495358584A91"/>
          </w:pPr>
          <w:r>
            <w:rPr>
              <w:rStyle w:val="PlaceholderText"/>
            </w:rPr>
            <w:t>Department</w:t>
          </w:r>
        </w:p>
      </w:docPartBody>
    </w:docPart>
    <w:docPart>
      <w:docPartPr>
        <w:name w:val="03A9027A151742AF89BB0A29BD2703B8"/>
        <w:category>
          <w:name w:val="Allgemein"/>
          <w:gallery w:val="placeholder"/>
        </w:category>
        <w:types>
          <w:type w:val="bbPlcHdr"/>
        </w:types>
        <w:behaviors>
          <w:behavior w:val="content"/>
        </w:behaviors>
        <w:guid w:val="{0F9A2AAC-437D-4C62-9654-6F8215899A91}"/>
      </w:docPartPr>
      <w:docPartBody>
        <w:p w:rsidR="00C017DE" w:rsidRDefault="00AA1AAC" w:rsidP="00AA1AAC">
          <w:pPr>
            <w:pStyle w:val="03A9027A151742AF89BB0A29BD2703B8"/>
          </w:pPr>
          <w:r w:rsidRPr="006C1640">
            <w:rPr>
              <w:rStyle w:val="PlaceholderText"/>
              <w:color w:val="auto"/>
            </w:rPr>
            <w:t>MM</w:t>
          </w:r>
          <w:r>
            <w:rPr>
              <w:rStyle w:val="PlaceholderText"/>
              <w:color w:val="auto"/>
            </w:rPr>
            <w:t>/YY BU Technology</w:t>
          </w:r>
        </w:p>
      </w:docPartBody>
    </w:docPart>
    <w:docPart>
      <w:docPartPr>
        <w:name w:val="6D74431E85FE41B1B65839BBC7E78A1B"/>
        <w:category>
          <w:name w:val="Allgemein"/>
          <w:gallery w:val="placeholder"/>
        </w:category>
        <w:types>
          <w:type w:val="bbPlcHdr"/>
        </w:types>
        <w:behaviors>
          <w:behavior w:val="content"/>
        </w:behaviors>
        <w:guid w:val="{D1574141-4AEE-4D62-B797-0086C6FEFAFC}"/>
      </w:docPartPr>
      <w:docPartBody>
        <w:p w:rsidR="00C017DE" w:rsidRDefault="00AA1AAC" w:rsidP="00AA1AAC">
          <w:pPr>
            <w:pStyle w:val="6D74431E85FE41B1B65839BBC7E78A1B"/>
          </w:pPr>
          <w:r w:rsidRPr="006C1640">
            <w:rPr>
              <w:rStyle w:val="PlaceholderText"/>
              <w:color w:val="auto"/>
            </w:rPr>
            <w:t>MM</w:t>
          </w:r>
          <w:r>
            <w:rPr>
              <w:rStyle w:val="PlaceholderText"/>
              <w:color w:val="auto"/>
            </w:rPr>
            <w:t>/YY BU Technology</w:t>
          </w:r>
        </w:p>
      </w:docPartBody>
    </w:docPart>
    <w:docPart>
      <w:docPartPr>
        <w:name w:val="C0678722BC0E493DAC5A3385E68D89F1"/>
        <w:category>
          <w:name w:val="Allgemein"/>
          <w:gallery w:val="placeholder"/>
        </w:category>
        <w:types>
          <w:type w:val="bbPlcHdr"/>
        </w:types>
        <w:behaviors>
          <w:behavior w:val="content"/>
        </w:behaviors>
        <w:guid w:val="{3E8AB3C3-3ABE-41AA-AA7E-5414978AE4AE}"/>
      </w:docPartPr>
      <w:docPartBody>
        <w:p w:rsidR="00C017DE" w:rsidRDefault="00AA1AAC" w:rsidP="00AA1AAC">
          <w:pPr>
            <w:pStyle w:val="C0678722BC0E493DAC5A3385E68D89F1"/>
          </w:pPr>
          <w:r w:rsidRPr="006C1640">
            <w:rPr>
              <w:rStyle w:val="PlaceholderText"/>
              <w:color w:val="auto"/>
            </w:rPr>
            <w:t>MM</w:t>
          </w:r>
          <w:r>
            <w:rPr>
              <w:rStyle w:val="PlaceholderText"/>
              <w:color w:val="auto"/>
            </w:rPr>
            <w:t>/YY BU Technology</w:t>
          </w:r>
        </w:p>
      </w:docPartBody>
    </w:docPart>
    <w:docPart>
      <w:docPartPr>
        <w:name w:val="988E9E50CC21483D8E250C2A051642FE"/>
        <w:category>
          <w:name w:val="Allgemein"/>
          <w:gallery w:val="placeholder"/>
        </w:category>
        <w:types>
          <w:type w:val="bbPlcHdr"/>
        </w:types>
        <w:behaviors>
          <w:behavior w:val="content"/>
        </w:behaviors>
        <w:guid w:val="{8923ADA9-B93C-4AF0-A2DE-929428A11FE1}"/>
      </w:docPartPr>
      <w:docPartBody>
        <w:p w:rsidR="00C017DE" w:rsidRDefault="00AA1AAC" w:rsidP="00AA1AAC">
          <w:pPr>
            <w:pStyle w:val="988E9E50CC21483D8E250C2A051642FE"/>
          </w:pPr>
          <w:r w:rsidRPr="006C1640">
            <w:rPr>
              <w:rStyle w:val="PlaceholderText"/>
              <w:color w:val="auto"/>
            </w:rPr>
            <w:t>MM</w:t>
          </w:r>
          <w:r>
            <w:rPr>
              <w:rStyle w:val="PlaceholderText"/>
              <w:color w:val="auto"/>
            </w:rPr>
            <w:t>/YY BU Technology</w:t>
          </w:r>
        </w:p>
      </w:docPartBody>
    </w:docPart>
    <w:docPart>
      <w:docPartPr>
        <w:name w:val="AA97D9F86F79472A841EDFFE212D0CA3"/>
        <w:category>
          <w:name w:val="Allgemein"/>
          <w:gallery w:val="placeholder"/>
        </w:category>
        <w:types>
          <w:type w:val="bbPlcHdr"/>
        </w:types>
        <w:behaviors>
          <w:behavior w:val="content"/>
        </w:behaviors>
        <w:guid w:val="{D43F5F32-4CEC-43A3-ADF6-D6928533DDF9}"/>
      </w:docPartPr>
      <w:docPartBody>
        <w:p w:rsidR="00945144" w:rsidRDefault="00F55B16" w:rsidP="00F55B16">
          <w:pPr>
            <w:pStyle w:val="AA97D9F86F79472A841EDFFE212D0CA3"/>
          </w:pPr>
          <w:r>
            <w:rPr>
              <w:rStyle w:val="PlaceholderText"/>
            </w:rPr>
            <w:t>Department</w:t>
          </w:r>
        </w:p>
      </w:docPartBody>
    </w:docPart>
    <w:docPart>
      <w:docPartPr>
        <w:name w:val="677CB4B82A99490687F20AED8AFFB17B"/>
        <w:category>
          <w:name w:val="Allgemein"/>
          <w:gallery w:val="placeholder"/>
        </w:category>
        <w:types>
          <w:type w:val="bbPlcHdr"/>
        </w:types>
        <w:behaviors>
          <w:behavior w:val="content"/>
        </w:behaviors>
        <w:guid w:val="{A87BC4AB-6058-42E0-9AA9-F71C33B94A8A}"/>
      </w:docPartPr>
      <w:docPartBody>
        <w:p w:rsidR="00912F68" w:rsidRDefault="008240E5" w:rsidP="008240E5">
          <w:pPr>
            <w:pStyle w:val="677CB4B82A99490687F20AED8AFFB17B"/>
          </w:pPr>
          <w:r>
            <w:rPr>
              <w:rStyle w:val="PlaceholderText"/>
              <w:color w:val="auto"/>
            </w:rPr>
            <w:t>First and second name</w:t>
          </w:r>
        </w:p>
      </w:docPartBody>
    </w:docPart>
    <w:docPart>
      <w:docPartPr>
        <w:name w:val="A022DA88958F40139032F06B36635429"/>
        <w:category>
          <w:name w:val="Allgemein"/>
          <w:gallery w:val="placeholder"/>
        </w:category>
        <w:types>
          <w:type w:val="bbPlcHdr"/>
        </w:types>
        <w:behaviors>
          <w:behavior w:val="content"/>
        </w:behaviors>
        <w:guid w:val="{FC5BA964-9485-4CCE-BEEF-295516F70E12}"/>
      </w:docPartPr>
      <w:docPartBody>
        <w:p w:rsidR="00912F68" w:rsidRDefault="008240E5" w:rsidP="008240E5">
          <w:pPr>
            <w:pStyle w:val="A022DA88958F40139032F06B36635429"/>
          </w:pPr>
          <w:r>
            <w:rPr>
              <w:rStyle w:val="PlaceholderText"/>
              <w:color w:val="auto"/>
            </w:rPr>
            <w:t>First and second name</w:t>
          </w:r>
        </w:p>
      </w:docPartBody>
    </w:docPart>
    <w:docPart>
      <w:docPartPr>
        <w:name w:val="F47A4336BAEF480786C204EBD89CED04"/>
        <w:category>
          <w:name w:val="Allgemein"/>
          <w:gallery w:val="placeholder"/>
        </w:category>
        <w:types>
          <w:type w:val="bbPlcHdr"/>
        </w:types>
        <w:behaviors>
          <w:behavior w:val="content"/>
        </w:behaviors>
        <w:guid w:val="{536702AB-1B8B-4C74-9FC2-D36FB6088F9F}"/>
      </w:docPartPr>
      <w:docPartBody>
        <w:p w:rsidR="00953771" w:rsidRDefault="00675FE7" w:rsidP="00675FE7">
          <w:pPr>
            <w:pStyle w:val="F47A4336BAEF480786C204EBD89CED04"/>
          </w:pPr>
          <w:r w:rsidRPr="006C1640">
            <w:rPr>
              <w:rStyle w:val="PlaceholderText"/>
              <w:color w:val="auto"/>
            </w:rPr>
            <w:t>MM</w:t>
          </w:r>
          <w:r>
            <w:rPr>
              <w:rStyle w:val="PlaceholderText"/>
              <w:color w:val="auto"/>
            </w:rPr>
            <w:t>/YY BU Technology</w:t>
          </w:r>
        </w:p>
      </w:docPartBody>
    </w:docPart>
    <w:docPart>
      <w:docPartPr>
        <w:name w:val="D232DF2BC90843878A5985E72492E377"/>
        <w:category>
          <w:name w:val="Allgemein"/>
          <w:gallery w:val="placeholder"/>
        </w:category>
        <w:types>
          <w:type w:val="bbPlcHdr"/>
        </w:types>
        <w:behaviors>
          <w:behavior w:val="content"/>
        </w:behaviors>
        <w:guid w:val="{61790A0B-7224-4341-AD70-AD65DDA008C6}"/>
      </w:docPartPr>
      <w:docPartBody>
        <w:p w:rsidR="00953771" w:rsidRDefault="00675FE7" w:rsidP="00675FE7">
          <w:pPr>
            <w:pStyle w:val="D232DF2BC90843878A5985E72492E377"/>
          </w:pPr>
          <w:r w:rsidRPr="006C1640">
            <w:rPr>
              <w:rStyle w:val="PlaceholderText"/>
              <w:color w:val="auto"/>
            </w:rPr>
            <w:t>MM</w:t>
          </w:r>
          <w:r>
            <w:rPr>
              <w:rStyle w:val="PlaceholderText"/>
              <w:color w:val="auto"/>
            </w:rPr>
            <w:t>/YY BU Technology</w:t>
          </w:r>
        </w:p>
      </w:docPartBody>
    </w:docPart>
    <w:docPart>
      <w:docPartPr>
        <w:name w:val="C5D46C48CB254AC687843AD9159DCF57"/>
        <w:category>
          <w:name w:val="Allgemein"/>
          <w:gallery w:val="placeholder"/>
        </w:category>
        <w:types>
          <w:type w:val="bbPlcHdr"/>
        </w:types>
        <w:behaviors>
          <w:behavior w:val="content"/>
        </w:behaviors>
        <w:guid w:val="{B9B0993A-35E4-4495-94C1-AA5CC6343EB4}"/>
      </w:docPartPr>
      <w:docPartBody>
        <w:p w:rsidR="00953771" w:rsidRDefault="00675FE7" w:rsidP="00675FE7">
          <w:pPr>
            <w:pStyle w:val="C5D46C48CB254AC687843AD9159DCF57"/>
          </w:pPr>
          <w:r w:rsidRPr="002E673E">
            <w:rPr>
              <w:rStyle w:val="PlaceholderText"/>
            </w:rPr>
            <w:t>Wählen Sie ein Element aus.</w:t>
          </w:r>
        </w:p>
      </w:docPartBody>
    </w:docPart>
    <w:docPart>
      <w:docPartPr>
        <w:name w:val="A687BC83368149C28C292F9DF6ECDF79"/>
        <w:category>
          <w:name w:val="Allgemein"/>
          <w:gallery w:val="placeholder"/>
        </w:category>
        <w:types>
          <w:type w:val="bbPlcHdr"/>
        </w:types>
        <w:behaviors>
          <w:behavior w:val="content"/>
        </w:behaviors>
        <w:guid w:val="{46315663-4497-4F26-8B64-3BD06011C24C}"/>
      </w:docPartPr>
      <w:docPartBody>
        <w:p w:rsidR="00953771" w:rsidRDefault="00675FE7" w:rsidP="00675FE7">
          <w:pPr>
            <w:pStyle w:val="A687BC83368149C28C292F9DF6ECDF79"/>
          </w:pPr>
          <w:r w:rsidRPr="002E673E">
            <w:rPr>
              <w:rStyle w:val="PlaceholderText"/>
            </w:rPr>
            <w:t>Wählen Sie ein Element aus.</w:t>
          </w:r>
        </w:p>
      </w:docPartBody>
    </w:docPart>
    <w:docPart>
      <w:docPartPr>
        <w:name w:val="520AB896B9A2420CAC24F1C01F019A2F"/>
        <w:category>
          <w:name w:val="Allgemein"/>
          <w:gallery w:val="placeholder"/>
        </w:category>
        <w:types>
          <w:type w:val="bbPlcHdr"/>
        </w:types>
        <w:behaviors>
          <w:behavior w:val="content"/>
        </w:behaviors>
        <w:guid w:val="{1ED83C60-73DF-4C0A-B05F-788893374DB9}"/>
      </w:docPartPr>
      <w:docPartBody>
        <w:p w:rsidR="00953771" w:rsidRDefault="00675FE7" w:rsidP="00675FE7">
          <w:pPr>
            <w:pStyle w:val="520AB896B9A2420CAC24F1C01F019A2F"/>
          </w:pPr>
          <w:r w:rsidRPr="006C1640">
            <w:rPr>
              <w:rStyle w:val="PlaceholderText"/>
              <w:color w:val="auto"/>
            </w:rPr>
            <w:t>MM</w:t>
          </w:r>
          <w:r>
            <w:rPr>
              <w:rStyle w:val="PlaceholderText"/>
              <w:color w:val="auto"/>
            </w:rPr>
            <w:t>/YY BU Technology</w:t>
          </w:r>
        </w:p>
      </w:docPartBody>
    </w:docPart>
    <w:docPart>
      <w:docPartPr>
        <w:name w:val="AEF28C7ABF954255B37B17C7630E0EFC"/>
        <w:category>
          <w:name w:val="Allgemein"/>
          <w:gallery w:val="placeholder"/>
        </w:category>
        <w:types>
          <w:type w:val="bbPlcHdr"/>
        </w:types>
        <w:behaviors>
          <w:behavior w:val="content"/>
        </w:behaviors>
        <w:guid w:val="{89438F3E-1251-4E56-9072-4C13E5CBB62A}"/>
      </w:docPartPr>
      <w:docPartBody>
        <w:p w:rsidR="00953771" w:rsidRDefault="00675FE7" w:rsidP="00675FE7">
          <w:pPr>
            <w:pStyle w:val="AEF28C7ABF954255B37B17C7630E0EFC"/>
          </w:pPr>
          <w:r w:rsidRPr="006C1640">
            <w:rPr>
              <w:rStyle w:val="PlaceholderText"/>
              <w:color w:val="auto"/>
            </w:rPr>
            <w:t>MM</w:t>
          </w:r>
          <w:r>
            <w:rPr>
              <w:rStyle w:val="PlaceholderText"/>
              <w:color w:val="auto"/>
            </w:rPr>
            <w:t>/YY BU Technology</w:t>
          </w:r>
        </w:p>
      </w:docPartBody>
    </w:docPart>
    <w:docPart>
      <w:docPartPr>
        <w:name w:val="62F9D811334E4F8FB1CA08F5AF30F2E6"/>
        <w:category>
          <w:name w:val="Allgemein"/>
          <w:gallery w:val="placeholder"/>
        </w:category>
        <w:types>
          <w:type w:val="bbPlcHdr"/>
        </w:types>
        <w:behaviors>
          <w:behavior w:val="content"/>
        </w:behaviors>
        <w:guid w:val="{C6EAB4B5-4970-4752-82D0-FBFDFC2E9F73}"/>
      </w:docPartPr>
      <w:docPartBody>
        <w:p w:rsidR="00D973FA" w:rsidRDefault="00953771" w:rsidP="00953771">
          <w:pPr>
            <w:pStyle w:val="62F9D811334E4F8FB1CA08F5AF30F2E6"/>
          </w:pPr>
          <w:r w:rsidRPr="006C1640">
            <w:rPr>
              <w:rStyle w:val="PlaceholderText"/>
              <w:color w:val="auto"/>
            </w:rPr>
            <w:t>MM</w:t>
          </w:r>
          <w:r>
            <w:rPr>
              <w:rStyle w:val="PlaceholderText"/>
              <w:color w:val="auto"/>
            </w:rPr>
            <w:t>/YY BU Technology</w:t>
          </w:r>
        </w:p>
      </w:docPartBody>
    </w:docPart>
    <w:docPart>
      <w:docPartPr>
        <w:name w:val="595C1AEF23784A21B0DCEBA7F4C81EE2"/>
        <w:category>
          <w:name w:val="Allgemein"/>
          <w:gallery w:val="placeholder"/>
        </w:category>
        <w:types>
          <w:type w:val="bbPlcHdr"/>
        </w:types>
        <w:behaviors>
          <w:behavior w:val="content"/>
        </w:behaviors>
        <w:guid w:val="{0F621B04-37A7-41E7-961F-F54082FFA9A2}"/>
      </w:docPartPr>
      <w:docPartBody>
        <w:p w:rsidR="00D973FA" w:rsidRDefault="00953771" w:rsidP="00953771">
          <w:pPr>
            <w:pStyle w:val="595C1AEF23784A21B0DCEBA7F4C81EE2"/>
          </w:pPr>
          <w:r w:rsidRPr="006C1640">
            <w:rPr>
              <w:rStyle w:val="PlaceholderText"/>
              <w:color w:val="auto"/>
            </w:rPr>
            <w:t>MM</w:t>
          </w:r>
          <w:r>
            <w:rPr>
              <w:rStyle w:val="PlaceholderText"/>
              <w:color w:val="auto"/>
            </w:rPr>
            <w:t>/YY BU Technology</w:t>
          </w:r>
        </w:p>
      </w:docPartBody>
    </w:docPart>
    <w:docPart>
      <w:docPartPr>
        <w:name w:val="47499AA0F9E94D88969CB5E17ABBEB09"/>
        <w:category>
          <w:name w:val="Allgemein"/>
          <w:gallery w:val="placeholder"/>
        </w:category>
        <w:types>
          <w:type w:val="bbPlcHdr"/>
        </w:types>
        <w:behaviors>
          <w:behavior w:val="content"/>
        </w:behaviors>
        <w:guid w:val="{AD2BBF8C-C17E-4674-811F-574C2B365D2D}"/>
      </w:docPartPr>
      <w:docPartBody>
        <w:p w:rsidR="00D973FA" w:rsidRDefault="00953771" w:rsidP="00953771">
          <w:pPr>
            <w:pStyle w:val="47499AA0F9E94D88969CB5E17ABBEB09"/>
          </w:pPr>
          <w:r w:rsidRPr="006C1640">
            <w:rPr>
              <w:rStyle w:val="PlaceholderText"/>
              <w:color w:val="auto"/>
            </w:rPr>
            <w:t>MM</w:t>
          </w:r>
          <w:r>
            <w:rPr>
              <w:rStyle w:val="PlaceholderText"/>
              <w:color w:val="auto"/>
            </w:rPr>
            <w:t>/YY BU Technology</w:t>
          </w:r>
        </w:p>
      </w:docPartBody>
    </w:docPart>
    <w:docPart>
      <w:docPartPr>
        <w:name w:val="3BC1F271B6E44117AADCC204F7CC193D"/>
        <w:category>
          <w:name w:val="Allgemein"/>
          <w:gallery w:val="placeholder"/>
        </w:category>
        <w:types>
          <w:type w:val="bbPlcHdr"/>
        </w:types>
        <w:behaviors>
          <w:behavior w:val="content"/>
        </w:behaviors>
        <w:guid w:val="{9FE7D14B-128F-4E2E-A519-5E19E9088227}"/>
      </w:docPartPr>
      <w:docPartBody>
        <w:p w:rsidR="00D973FA" w:rsidRDefault="00953771" w:rsidP="00953771">
          <w:pPr>
            <w:pStyle w:val="3BC1F271B6E44117AADCC204F7CC193D"/>
          </w:pPr>
          <w:r w:rsidRPr="006C1640">
            <w:rPr>
              <w:rStyle w:val="PlaceholderText"/>
              <w:color w:val="auto"/>
            </w:rPr>
            <w:t>MM</w:t>
          </w:r>
          <w:r>
            <w:rPr>
              <w:rStyle w:val="PlaceholderText"/>
              <w:color w:val="auto"/>
            </w:rPr>
            <w:t>/YY BU Technology</w:t>
          </w:r>
        </w:p>
      </w:docPartBody>
    </w:docPart>
    <w:docPart>
      <w:docPartPr>
        <w:name w:val="8F520D4838CF4C969F0687786F8BC868"/>
        <w:category>
          <w:name w:val="Allgemein"/>
          <w:gallery w:val="placeholder"/>
        </w:category>
        <w:types>
          <w:type w:val="bbPlcHdr"/>
        </w:types>
        <w:behaviors>
          <w:behavior w:val="content"/>
        </w:behaviors>
        <w:guid w:val="{74C368B5-3D62-42FE-8518-ECC0412E87B7}"/>
      </w:docPartPr>
      <w:docPartBody>
        <w:p w:rsidR="00D973FA" w:rsidRDefault="00953771" w:rsidP="00953771">
          <w:pPr>
            <w:pStyle w:val="8F520D4838CF4C969F0687786F8BC868"/>
          </w:pPr>
          <w:r w:rsidRPr="006C1640">
            <w:rPr>
              <w:rStyle w:val="PlaceholderText"/>
              <w:color w:val="auto"/>
            </w:rPr>
            <w:t>MM</w:t>
          </w:r>
          <w:r>
            <w:rPr>
              <w:rStyle w:val="PlaceholderText"/>
              <w:color w:val="auto"/>
            </w:rPr>
            <w:t>/YY BU Technology</w:t>
          </w:r>
        </w:p>
      </w:docPartBody>
    </w:docPart>
    <w:docPart>
      <w:docPartPr>
        <w:name w:val="6328A6901C104EB4BAC260121450089D"/>
        <w:category>
          <w:name w:val="Allgemein"/>
          <w:gallery w:val="placeholder"/>
        </w:category>
        <w:types>
          <w:type w:val="bbPlcHdr"/>
        </w:types>
        <w:behaviors>
          <w:behavior w:val="content"/>
        </w:behaviors>
        <w:guid w:val="{2AAB471C-C565-4F5C-8DF3-D0A991403030}"/>
      </w:docPartPr>
      <w:docPartBody>
        <w:p w:rsidR="00D973FA" w:rsidRDefault="00953771" w:rsidP="00953771">
          <w:pPr>
            <w:pStyle w:val="6328A6901C104EB4BAC260121450089D"/>
          </w:pPr>
          <w:r w:rsidRPr="006C1640">
            <w:rPr>
              <w:rStyle w:val="PlaceholderText"/>
              <w:color w:val="auto"/>
            </w:rPr>
            <w:t>MM</w:t>
          </w:r>
          <w:r>
            <w:rPr>
              <w:rStyle w:val="PlaceholderText"/>
              <w:color w:val="auto"/>
            </w:rPr>
            <w:t>/YY BU Technology</w:t>
          </w:r>
        </w:p>
      </w:docPartBody>
    </w:docPart>
    <w:docPart>
      <w:docPartPr>
        <w:name w:val="B5F3960963FD444C861661ABC9CDA322"/>
        <w:category>
          <w:name w:val="Allgemein"/>
          <w:gallery w:val="placeholder"/>
        </w:category>
        <w:types>
          <w:type w:val="bbPlcHdr"/>
        </w:types>
        <w:behaviors>
          <w:behavior w:val="content"/>
        </w:behaviors>
        <w:guid w:val="{C1C40DF6-4A84-46AC-AFB0-55B74317AD61}"/>
      </w:docPartPr>
      <w:docPartBody>
        <w:p w:rsidR="00D973FA" w:rsidRDefault="00953771" w:rsidP="00953771">
          <w:pPr>
            <w:pStyle w:val="B5F3960963FD444C861661ABC9CDA322"/>
          </w:pPr>
          <w:r w:rsidRPr="006C1640">
            <w:rPr>
              <w:rStyle w:val="PlaceholderText"/>
              <w:color w:val="auto"/>
            </w:rPr>
            <w:t>MM</w:t>
          </w:r>
          <w:r>
            <w:rPr>
              <w:rStyle w:val="PlaceholderText"/>
              <w:color w:val="auto"/>
            </w:rPr>
            <w:t>/YY BU Technology</w:t>
          </w:r>
        </w:p>
      </w:docPartBody>
    </w:docPart>
    <w:docPart>
      <w:docPartPr>
        <w:name w:val="AE07954EBCC54F329A3F877F5CE7CBE7"/>
        <w:category>
          <w:name w:val="Allgemein"/>
          <w:gallery w:val="placeholder"/>
        </w:category>
        <w:types>
          <w:type w:val="bbPlcHdr"/>
        </w:types>
        <w:behaviors>
          <w:behavior w:val="content"/>
        </w:behaviors>
        <w:guid w:val="{AFB203FD-8419-4BF2-B76C-4D3B8C7F7BE7}"/>
      </w:docPartPr>
      <w:docPartBody>
        <w:p w:rsidR="00D973FA" w:rsidRDefault="00953771" w:rsidP="00953771">
          <w:pPr>
            <w:pStyle w:val="AE07954EBCC54F329A3F877F5CE7CBE7"/>
          </w:pPr>
          <w:r w:rsidRPr="006C1640">
            <w:rPr>
              <w:rStyle w:val="PlaceholderText"/>
              <w:color w:val="auto"/>
            </w:rPr>
            <w:t>MM</w:t>
          </w:r>
          <w:r>
            <w:rPr>
              <w:rStyle w:val="PlaceholderText"/>
              <w:color w:val="auto"/>
            </w:rPr>
            <w:t>/YY BU Technology</w:t>
          </w:r>
        </w:p>
      </w:docPartBody>
    </w:docPart>
    <w:docPart>
      <w:docPartPr>
        <w:name w:val="67CB8BE663AE4B22B278F82FE29BEDC1"/>
        <w:category>
          <w:name w:val="Allgemein"/>
          <w:gallery w:val="placeholder"/>
        </w:category>
        <w:types>
          <w:type w:val="bbPlcHdr"/>
        </w:types>
        <w:behaviors>
          <w:behavior w:val="content"/>
        </w:behaviors>
        <w:guid w:val="{80A1C3FF-D87C-4422-8DAA-E9498EBDA105}"/>
      </w:docPartPr>
      <w:docPartBody>
        <w:p w:rsidR="00D973FA" w:rsidRDefault="00953771" w:rsidP="00953771">
          <w:pPr>
            <w:pStyle w:val="67CB8BE663AE4B22B278F82FE29BEDC1"/>
          </w:pPr>
          <w:r w:rsidRPr="006C1640">
            <w:rPr>
              <w:rStyle w:val="PlaceholderText"/>
              <w:color w:val="auto"/>
            </w:rPr>
            <w:t>MM</w:t>
          </w:r>
          <w:r>
            <w:rPr>
              <w:rStyle w:val="PlaceholderText"/>
              <w:color w:val="auto"/>
            </w:rPr>
            <w:t>/YY BU Technology</w:t>
          </w:r>
        </w:p>
      </w:docPartBody>
    </w:docPart>
    <w:docPart>
      <w:docPartPr>
        <w:name w:val="7EA6947ABAFF4F989772C342A7AD3D61"/>
        <w:category>
          <w:name w:val="Allgemein"/>
          <w:gallery w:val="placeholder"/>
        </w:category>
        <w:types>
          <w:type w:val="bbPlcHdr"/>
        </w:types>
        <w:behaviors>
          <w:behavior w:val="content"/>
        </w:behaviors>
        <w:guid w:val="{E1D3F674-86AF-4FD6-A5EF-66D310708254}"/>
      </w:docPartPr>
      <w:docPartBody>
        <w:p w:rsidR="00D973FA" w:rsidRDefault="00953771" w:rsidP="00953771">
          <w:pPr>
            <w:pStyle w:val="7EA6947ABAFF4F989772C342A7AD3D61"/>
          </w:pPr>
          <w:r w:rsidRPr="006C1640">
            <w:rPr>
              <w:rStyle w:val="PlaceholderText"/>
              <w:color w:val="auto"/>
            </w:rPr>
            <w:t>MM</w:t>
          </w:r>
          <w:r>
            <w:rPr>
              <w:rStyle w:val="PlaceholderText"/>
              <w:color w:val="auto"/>
            </w:rPr>
            <w:t>/YY BU Technology</w:t>
          </w:r>
        </w:p>
      </w:docPartBody>
    </w:docPart>
    <w:docPart>
      <w:docPartPr>
        <w:name w:val="FD0D967BB3C04697B0706106CE97DABB"/>
        <w:category>
          <w:name w:val="Allgemein"/>
          <w:gallery w:val="placeholder"/>
        </w:category>
        <w:types>
          <w:type w:val="bbPlcHdr"/>
        </w:types>
        <w:behaviors>
          <w:behavior w:val="content"/>
        </w:behaviors>
        <w:guid w:val="{DA56DA81-7371-42AF-957A-6830BBA24446}"/>
      </w:docPartPr>
      <w:docPartBody>
        <w:p w:rsidR="005505B5" w:rsidRDefault="00D973FA" w:rsidP="00D973FA">
          <w:pPr>
            <w:pStyle w:val="FD0D967BB3C04697B0706106CE97DABB"/>
          </w:pPr>
          <w:r>
            <w:rPr>
              <w:rStyle w:val="PlaceholderText"/>
              <w:color w:val="auto"/>
            </w:rPr>
            <w:t>First and second name</w:t>
          </w:r>
        </w:p>
      </w:docPartBody>
    </w:docPart>
    <w:docPart>
      <w:docPartPr>
        <w:name w:val="EF21C1E26B7C4B249D5438598CE96FEF"/>
        <w:category>
          <w:name w:val="Allgemein"/>
          <w:gallery w:val="placeholder"/>
        </w:category>
        <w:types>
          <w:type w:val="bbPlcHdr"/>
        </w:types>
        <w:behaviors>
          <w:behavior w:val="content"/>
        </w:behaviors>
        <w:guid w:val="{8CF857E1-C9CF-4D5F-B02A-D34E3B940FAC}"/>
      </w:docPartPr>
      <w:docPartBody>
        <w:p w:rsidR="005505B5" w:rsidRDefault="00D973FA" w:rsidP="00D973FA">
          <w:pPr>
            <w:pStyle w:val="EF21C1E26B7C4B249D5438598CE96FEF"/>
          </w:pPr>
          <w:r>
            <w:rPr>
              <w:rStyle w:val="PlaceholderText"/>
            </w:rPr>
            <w:t>Department</w:t>
          </w:r>
        </w:p>
      </w:docPartBody>
    </w:docPart>
    <w:docPart>
      <w:docPartPr>
        <w:name w:val="57ECA1C851B046B69A8CF05B38BC02D8"/>
        <w:category>
          <w:name w:val="Allgemein"/>
          <w:gallery w:val="placeholder"/>
        </w:category>
        <w:types>
          <w:type w:val="bbPlcHdr"/>
        </w:types>
        <w:behaviors>
          <w:behavior w:val="content"/>
        </w:behaviors>
        <w:guid w:val="{C588202A-4E95-471D-880F-073D87A52317}"/>
      </w:docPartPr>
      <w:docPartBody>
        <w:p w:rsidR="005505B5" w:rsidRDefault="00D973FA" w:rsidP="00D973FA">
          <w:pPr>
            <w:pStyle w:val="57ECA1C851B046B69A8CF05B38BC02D8"/>
          </w:pPr>
          <w:r w:rsidRPr="006C1640">
            <w:rPr>
              <w:rStyle w:val="PlaceholderText"/>
              <w:color w:val="auto"/>
            </w:rPr>
            <w:t>MM</w:t>
          </w:r>
          <w:r>
            <w:rPr>
              <w:rStyle w:val="PlaceholderText"/>
              <w:color w:val="auto"/>
            </w:rPr>
            <w:t>/YY BU Technology</w:t>
          </w:r>
        </w:p>
      </w:docPartBody>
    </w:docPart>
    <w:docPart>
      <w:docPartPr>
        <w:name w:val="1662AB3B751B4AE8A3FD19491C972808"/>
        <w:category>
          <w:name w:val="Allgemein"/>
          <w:gallery w:val="placeholder"/>
        </w:category>
        <w:types>
          <w:type w:val="bbPlcHdr"/>
        </w:types>
        <w:behaviors>
          <w:behavior w:val="content"/>
        </w:behaviors>
        <w:guid w:val="{0EFBE6B1-F314-4C87-8A90-93E726C439A0}"/>
      </w:docPartPr>
      <w:docPartBody>
        <w:p w:rsidR="005505B5" w:rsidRDefault="00D973FA" w:rsidP="00D973FA">
          <w:pPr>
            <w:pStyle w:val="1662AB3B751B4AE8A3FD19491C972808"/>
          </w:pPr>
          <w:r w:rsidRPr="006C1640">
            <w:rPr>
              <w:rStyle w:val="PlaceholderText"/>
              <w:color w:val="auto"/>
            </w:rPr>
            <w:t>MM</w:t>
          </w:r>
          <w:r>
            <w:rPr>
              <w:rStyle w:val="PlaceholderText"/>
              <w:color w:val="auto"/>
            </w:rPr>
            <w:t>/YY BU Technology</w:t>
          </w:r>
        </w:p>
      </w:docPartBody>
    </w:docPart>
    <w:docPart>
      <w:docPartPr>
        <w:name w:val="6AEA3878CAB8432684AEB6E34C5450DC"/>
        <w:category>
          <w:name w:val="Allgemein"/>
          <w:gallery w:val="placeholder"/>
        </w:category>
        <w:types>
          <w:type w:val="bbPlcHdr"/>
        </w:types>
        <w:behaviors>
          <w:behavior w:val="content"/>
        </w:behaviors>
        <w:guid w:val="{4EEFCBF1-B607-44B3-8027-66D4B53EB1C4}"/>
      </w:docPartPr>
      <w:docPartBody>
        <w:p w:rsidR="005505B5" w:rsidRDefault="00D973FA" w:rsidP="00D973FA">
          <w:pPr>
            <w:pStyle w:val="6AEA3878CAB8432684AEB6E34C5450DC"/>
          </w:pPr>
          <w:r w:rsidRPr="006C1640">
            <w:rPr>
              <w:rStyle w:val="PlaceholderText"/>
              <w:color w:val="auto"/>
            </w:rPr>
            <w:t>MM</w:t>
          </w:r>
          <w:r>
            <w:rPr>
              <w:rStyle w:val="PlaceholderText"/>
              <w:color w:val="auto"/>
            </w:rPr>
            <w:t>/YY BU Technology</w:t>
          </w:r>
        </w:p>
      </w:docPartBody>
    </w:docPart>
    <w:docPart>
      <w:docPartPr>
        <w:name w:val="2A02E10271BA4449A0C7768A4BF200DD"/>
        <w:category>
          <w:name w:val="Allgemein"/>
          <w:gallery w:val="placeholder"/>
        </w:category>
        <w:types>
          <w:type w:val="bbPlcHdr"/>
        </w:types>
        <w:behaviors>
          <w:behavior w:val="content"/>
        </w:behaviors>
        <w:guid w:val="{8ABFC2FD-CF28-4095-BCD7-37EADB2666FC}"/>
      </w:docPartPr>
      <w:docPartBody>
        <w:p w:rsidR="005505B5" w:rsidRDefault="00D973FA" w:rsidP="00D973FA">
          <w:pPr>
            <w:pStyle w:val="2A02E10271BA4449A0C7768A4BF200DD"/>
          </w:pPr>
          <w:r w:rsidRPr="006C1640">
            <w:rPr>
              <w:rStyle w:val="PlaceholderText"/>
              <w:color w:val="auto"/>
            </w:rPr>
            <w:t>MM</w:t>
          </w:r>
          <w:r>
            <w:rPr>
              <w:rStyle w:val="PlaceholderText"/>
              <w:color w:val="auto"/>
            </w:rPr>
            <w:t>/YY BU Technology</w:t>
          </w:r>
        </w:p>
      </w:docPartBody>
    </w:docPart>
    <w:docPart>
      <w:docPartPr>
        <w:name w:val="967AF777A3774112B3A3CF575206276C"/>
        <w:category>
          <w:name w:val="Allgemein"/>
          <w:gallery w:val="placeholder"/>
        </w:category>
        <w:types>
          <w:type w:val="bbPlcHdr"/>
        </w:types>
        <w:behaviors>
          <w:behavior w:val="content"/>
        </w:behaviors>
        <w:guid w:val="{5272F6E9-2FAE-4C7A-A549-AD81E8EA3098}"/>
      </w:docPartPr>
      <w:docPartBody>
        <w:p w:rsidR="005505B5" w:rsidRDefault="00D973FA" w:rsidP="00D973FA">
          <w:pPr>
            <w:pStyle w:val="967AF777A3774112B3A3CF575206276C"/>
          </w:pPr>
          <w:r w:rsidRPr="006C1640">
            <w:rPr>
              <w:rStyle w:val="PlaceholderText"/>
              <w:color w:val="auto"/>
            </w:rPr>
            <w:t>MM</w:t>
          </w:r>
          <w:r>
            <w:rPr>
              <w:rStyle w:val="PlaceholderText"/>
              <w:color w:val="auto"/>
            </w:rPr>
            <w:t>/YY BU Technology</w:t>
          </w:r>
        </w:p>
      </w:docPartBody>
    </w:docPart>
    <w:docPart>
      <w:docPartPr>
        <w:name w:val="43FA132474B94195B0AC0A97548B97B9"/>
        <w:category>
          <w:name w:val="Allgemein"/>
          <w:gallery w:val="placeholder"/>
        </w:category>
        <w:types>
          <w:type w:val="bbPlcHdr"/>
        </w:types>
        <w:behaviors>
          <w:behavior w:val="content"/>
        </w:behaviors>
        <w:guid w:val="{A2DA796C-A151-4393-A267-1BE673A0B87A}"/>
      </w:docPartPr>
      <w:docPartBody>
        <w:p w:rsidR="005505B5" w:rsidRDefault="00D973FA" w:rsidP="00D973FA">
          <w:pPr>
            <w:pStyle w:val="43FA132474B94195B0AC0A97548B97B9"/>
          </w:pPr>
          <w:r w:rsidRPr="006C1640">
            <w:rPr>
              <w:rStyle w:val="PlaceholderText"/>
              <w:color w:val="auto"/>
            </w:rPr>
            <w:t>MM</w:t>
          </w:r>
          <w:r>
            <w:rPr>
              <w:rStyle w:val="PlaceholderText"/>
              <w:color w:val="auto"/>
            </w:rPr>
            <w:t>/YY BU Technology</w:t>
          </w:r>
        </w:p>
      </w:docPartBody>
    </w:docPart>
    <w:docPart>
      <w:docPartPr>
        <w:name w:val="298CD410E80344AF91FF3951790C4F98"/>
        <w:category>
          <w:name w:val="Allgemein"/>
          <w:gallery w:val="placeholder"/>
        </w:category>
        <w:types>
          <w:type w:val="bbPlcHdr"/>
        </w:types>
        <w:behaviors>
          <w:behavior w:val="content"/>
        </w:behaviors>
        <w:guid w:val="{B91C1DC8-1A20-4310-85BE-EBE8DF9602CB}"/>
      </w:docPartPr>
      <w:docPartBody>
        <w:p w:rsidR="005505B5" w:rsidRDefault="00D973FA" w:rsidP="00D973FA">
          <w:pPr>
            <w:pStyle w:val="298CD410E80344AF91FF3951790C4F98"/>
          </w:pPr>
          <w:r w:rsidRPr="006C1640">
            <w:rPr>
              <w:rStyle w:val="PlaceholderText"/>
              <w:color w:val="auto"/>
            </w:rPr>
            <w:t>MM</w:t>
          </w:r>
          <w:r>
            <w:rPr>
              <w:rStyle w:val="PlaceholderText"/>
              <w:color w:val="auto"/>
            </w:rPr>
            <w:t>/YY BU Technology</w:t>
          </w:r>
        </w:p>
      </w:docPartBody>
    </w:docPart>
    <w:docPart>
      <w:docPartPr>
        <w:name w:val="4CD8FCE9A9F04CD19F8053E8FB4700AF"/>
        <w:category>
          <w:name w:val="Allgemein"/>
          <w:gallery w:val="placeholder"/>
        </w:category>
        <w:types>
          <w:type w:val="bbPlcHdr"/>
        </w:types>
        <w:behaviors>
          <w:behavior w:val="content"/>
        </w:behaviors>
        <w:guid w:val="{9408DF5E-347E-48C3-8F86-E332D2500080}"/>
      </w:docPartPr>
      <w:docPartBody>
        <w:p w:rsidR="005505B5" w:rsidRDefault="00D973FA" w:rsidP="00D973FA">
          <w:pPr>
            <w:pStyle w:val="4CD8FCE9A9F04CD19F8053E8FB4700AF"/>
          </w:pPr>
          <w:r w:rsidRPr="002E673E">
            <w:rPr>
              <w:rStyle w:val="PlaceholderText"/>
            </w:rPr>
            <w:t>Wählen Sie ein Element aus.</w:t>
          </w:r>
        </w:p>
      </w:docPartBody>
    </w:docPart>
    <w:docPart>
      <w:docPartPr>
        <w:name w:val="F40AEA4DC1314F71B99B940DE760F749"/>
        <w:category>
          <w:name w:val="Allgemein"/>
          <w:gallery w:val="placeholder"/>
        </w:category>
        <w:types>
          <w:type w:val="bbPlcHdr"/>
        </w:types>
        <w:behaviors>
          <w:behavior w:val="content"/>
        </w:behaviors>
        <w:guid w:val="{53356903-E0B0-4F79-A7F1-85095EA3CE45}"/>
      </w:docPartPr>
      <w:docPartBody>
        <w:p w:rsidR="005505B5" w:rsidRDefault="00D973FA" w:rsidP="00D973FA">
          <w:pPr>
            <w:pStyle w:val="F40AEA4DC1314F71B99B940DE760F749"/>
          </w:pPr>
          <w:r w:rsidRPr="002E673E">
            <w:rPr>
              <w:rStyle w:val="PlaceholderText"/>
            </w:rPr>
            <w:t>Wählen Sie ein Element aus.</w:t>
          </w:r>
        </w:p>
      </w:docPartBody>
    </w:docPart>
    <w:docPart>
      <w:docPartPr>
        <w:name w:val="16F408EB14C84FDCA0960968B4D4D5CA"/>
        <w:category>
          <w:name w:val="Allgemein"/>
          <w:gallery w:val="placeholder"/>
        </w:category>
        <w:types>
          <w:type w:val="bbPlcHdr"/>
        </w:types>
        <w:behaviors>
          <w:behavior w:val="content"/>
        </w:behaviors>
        <w:guid w:val="{B24C0355-762A-4499-BDB7-4B30E6BBD18F}"/>
      </w:docPartPr>
      <w:docPartBody>
        <w:p w:rsidR="005505B5" w:rsidRDefault="00D973FA" w:rsidP="00D973FA">
          <w:pPr>
            <w:pStyle w:val="16F408EB14C84FDCA0960968B4D4D5CA"/>
          </w:pPr>
          <w:r w:rsidRPr="006C1640">
            <w:rPr>
              <w:rStyle w:val="PlaceholderText"/>
              <w:color w:val="auto"/>
            </w:rPr>
            <w:t>MM</w:t>
          </w:r>
          <w:r>
            <w:rPr>
              <w:rStyle w:val="PlaceholderText"/>
              <w:color w:val="auto"/>
            </w:rPr>
            <w:t>/YY BU Technology</w:t>
          </w:r>
        </w:p>
      </w:docPartBody>
    </w:docPart>
    <w:docPart>
      <w:docPartPr>
        <w:name w:val="2782379789E6492B99879596B4902FDE"/>
        <w:category>
          <w:name w:val="Allgemein"/>
          <w:gallery w:val="placeholder"/>
        </w:category>
        <w:types>
          <w:type w:val="bbPlcHdr"/>
        </w:types>
        <w:behaviors>
          <w:behavior w:val="content"/>
        </w:behaviors>
        <w:guid w:val="{E7F39DD6-1DBE-41DE-A6BC-C6FDE834A52B}"/>
      </w:docPartPr>
      <w:docPartBody>
        <w:p w:rsidR="005505B5" w:rsidRDefault="00D973FA" w:rsidP="00D973FA">
          <w:pPr>
            <w:pStyle w:val="2782379789E6492B99879596B4902FDE"/>
          </w:pPr>
          <w:r w:rsidRPr="006C1640">
            <w:rPr>
              <w:rStyle w:val="PlaceholderText"/>
              <w:color w:val="auto"/>
            </w:rPr>
            <w:t>MM</w:t>
          </w:r>
          <w:r>
            <w:rPr>
              <w:rStyle w:val="PlaceholderText"/>
              <w:color w:val="auto"/>
            </w:rPr>
            <w:t>/YY BU Technology</w:t>
          </w:r>
        </w:p>
      </w:docPartBody>
    </w:docPart>
    <w:docPart>
      <w:docPartPr>
        <w:name w:val="1E8E5C6D29FB461084224704AE03F0D5"/>
        <w:category>
          <w:name w:val="Allgemein"/>
          <w:gallery w:val="placeholder"/>
        </w:category>
        <w:types>
          <w:type w:val="bbPlcHdr"/>
        </w:types>
        <w:behaviors>
          <w:behavior w:val="content"/>
        </w:behaviors>
        <w:guid w:val="{7B2A0028-5B70-47DD-8C56-0DB54E8C6D8E}"/>
      </w:docPartPr>
      <w:docPartBody>
        <w:p w:rsidR="005505B5" w:rsidRDefault="00D973FA" w:rsidP="00D973FA">
          <w:pPr>
            <w:pStyle w:val="1E8E5C6D29FB461084224704AE03F0D5"/>
          </w:pPr>
          <w:r w:rsidRPr="006C1640">
            <w:rPr>
              <w:rStyle w:val="PlaceholderText"/>
              <w:color w:val="auto"/>
            </w:rPr>
            <w:t>MM</w:t>
          </w:r>
          <w:r>
            <w:rPr>
              <w:rStyle w:val="PlaceholderText"/>
              <w:color w:val="auto"/>
            </w:rPr>
            <w:t>/YY BU Technology</w:t>
          </w:r>
        </w:p>
      </w:docPartBody>
    </w:docPart>
    <w:docPart>
      <w:docPartPr>
        <w:name w:val="5F121407C6EA4F2E98D5D414B05499BC"/>
        <w:category>
          <w:name w:val="General"/>
          <w:gallery w:val="placeholder"/>
        </w:category>
        <w:types>
          <w:type w:val="bbPlcHdr"/>
        </w:types>
        <w:behaviors>
          <w:behavior w:val="content"/>
        </w:behaviors>
        <w:guid w:val="{01C3C419-D0C6-4397-8EBA-8D6C09805779}"/>
      </w:docPartPr>
      <w:docPartBody>
        <w:p w:rsidR="00CF1B54" w:rsidRDefault="00CE2109" w:rsidP="00CE2109">
          <w:pPr>
            <w:pStyle w:val="5F121407C6EA4F2E98D5D414B05499BC"/>
          </w:pPr>
          <w:r w:rsidRPr="00AF3B62">
            <w:rPr>
              <w:rStyle w:val="PlaceholderText"/>
            </w:rPr>
            <w:t>Wählen Sie ein Element aus.</w:t>
          </w:r>
        </w:p>
      </w:docPartBody>
    </w:docPart>
    <w:docPart>
      <w:docPartPr>
        <w:name w:val="4F7E6FED05E5461FAC813D25D1F87E52"/>
        <w:category>
          <w:name w:val="General"/>
          <w:gallery w:val="placeholder"/>
        </w:category>
        <w:types>
          <w:type w:val="bbPlcHdr"/>
        </w:types>
        <w:behaviors>
          <w:behavior w:val="content"/>
        </w:behaviors>
        <w:guid w:val="{E57F078E-3452-4369-A2AC-BB248C7B49E5}"/>
      </w:docPartPr>
      <w:docPartBody>
        <w:p w:rsidR="00CF1B54" w:rsidRDefault="00CE2109" w:rsidP="00CE2109">
          <w:pPr>
            <w:pStyle w:val="4F7E6FED05E5461FAC813D25D1F87E52"/>
          </w:pPr>
          <w:r w:rsidRPr="00AF3B62">
            <w:rPr>
              <w:rStyle w:val="PlaceholderText"/>
            </w:rPr>
            <w:t>Wählen Sie ein Element aus.</w:t>
          </w:r>
        </w:p>
      </w:docPartBody>
    </w:docPart>
    <w:docPart>
      <w:docPartPr>
        <w:name w:val="DF8E6CCFDA6B4DE48B2287BD73C52DCC"/>
        <w:category>
          <w:name w:val="General"/>
          <w:gallery w:val="placeholder"/>
        </w:category>
        <w:types>
          <w:type w:val="bbPlcHdr"/>
        </w:types>
        <w:behaviors>
          <w:behavior w:val="content"/>
        </w:behaviors>
        <w:guid w:val="{45D2E520-D0AD-478C-8330-BA841F817186}"/>
      </w:docPartPr>
      <w:docPartBody>
        <w:p w:rsidR="00CF1B54" w:rsidRDefault="00CE2109" w:rsidP="00CE2109">
          <w:pPr>
            <w:pStyle w:val="DF8E6CCFDA6B4DE48B2287BD73C52DCC"/>
          </w:pPr>
          <w:r w:rsidRPr="00AF3B62">
            <w:rPr>
              <w:rStyle w:val="PlaceholderText"/>
            </w:rPr>
            <w:t>Wählen Sie ein Element aus.</w:t>
          </w:r>
        </w:p>
      </w:docPartBody>
    </w:docPart>
    <w:docPart>
      <w:docPartPr>
        <w:name w:val="EB1C9C41F9B846A489E497F70C9DF1D0"/>
        <w:category>
          <w:name w:val="General"/>
          <w:gallery w:val="placeholder"/>
        </w:category>
        <w:types>
          <w:type w:val="bbPlcHdr"/>
        </w:types>
        <w:behaviors>
          <w:behavior w:val="content"/>
        </w:behaviors>
        <w:guid w:val="{50765AD4-628E-4B7F-9F54-77EE07CE926D}"/>
      </w:docPartPr>
      <w:docPartBody>
        <w:p w:rsidR="00CF1B54" w:rsidRDefault="00CE2109" w:rsidP="00CE2109">
          <w:pPr>
            <w:pStyle w:val="EB1C9C41F9B846A489E497F70C9DF1D0"/>
          </w:pPr>
          <w:r w:rsidRPr="00AF3B62">
            <w:rPr>
              <w:rStyle w:val="PlaceholderText"/>
            </w:rPr>
            <w:t>Wählen Sie ein Element aus.</w:t>
          </w:r>
        </w:p>
      </w:docPartBody>
    </w:docPart>
    <w:docPart>
      <w:docPartPr>
        <w:name w:val="E1B44E55F01A4B15B27ED470595C1AE9"/>
        <w:category>
          <w:name w:val="General"/>
          <w:gallery w:val="placeholder"/>
        </w:category>
        <w:types>
          <w:type w:val="bbPlcHdr"/>
        </w:types>
        <w:behaviors>
          <w:behavior w:val="content"/>
        </w:behaviors>
        <w:guid w:val="{2D35D45C-78CD-46E8-A041-8E373ECD035D}"/>
      </w:docPartPr>
      <w:docPartBody>
        <w:p w:rsidR="00CF1B54" w:rsidRDefault="00CE2109" w:rsidP="00CE2109">
          <w:pPr>
            <w:pStyle w:val="E1B44E55F01A4B15B27ED470595C1AE9"/>
          </w:pPr>
          <w:r w:rsidRPr="00AF3B62">
            <w:rPr>
              <w:rStyle w:val="PlaceholderText"/>
              <w:lang w:val="de-DE"/>
            </w:rPr>
            <w:t>Wählen Sie ein Element aus.</w:t>
          </w:r>
        </w:p>
      </w:docPartBody>
    </w:docPart>
    <w:docPart>
      <w:docPartPr>
        <w:name w:val="70DE47BBE7774AAF9518055251E83D4D"/>
        <w:category>
          <w:name w:val="General"/>
          <w:gallery w:val="placeholder"/>
        </w:category>
        <w:types>
          <w:type w:val="bbPlcHdr"/>
        </w:types>
        <w:behaviors>
          <w:behavior w:val="content"/>
        </w:behaviors>
        <w:guid w:val="{3D0BED6F-FC87-4360-99FC-FDA1489314CF}"/>
      </w:docPartPr>
      <w:docPartBody>
        <w:p w:rsidR="00CF1B54" w:rsidRDefault="00CE2109" w:rsidP="00CE2109">
          <w:pPr>
            <w:pStyle w:val="70DE47BBE7774AAF9518055251E83D4D"/>
          </w:pPr>
          <w:r w:rsidRPr="00AF3B62">
            <w:rPr>
              <w:rStyle w:val="PlaceholderText"/>
            </w:rPr>
            <w:t>Wählen Sie ein Element aus.</w:t>
          </w:r>
        </w:p>
      </w:docPartBody>
    </w:docPart>
    <w:docPart>
      <w:docPartPr>
        <w:name w:val="F1338837402B47EF8B68772FD5FBA19B"/>
        <w:category>
          <w:name w:val="General"/>
          <w:gallery w:val="placeholder"/>
        </w:category>
        <w:types>
          <w:type w:val="bbPlcHdr"/>
        </w:types>
        <w:behaviors>
          <w:behavior w:val="content"/>
        </w:behaviors>
        <w:guid w:val="{5C0EDE98-B5B2-4480-8424-337EA53F765A}"/>
      </w:docPartPr>
      <w:docPartBody>
        <w:p w:rsidR="00CF1B54" w:rsidRDefault="00CE2109" w:rsidP="00CE2109">
          <w:pPr>
            <w:pStyle w:val="F1338837402B47EF8B68772FD5FBA19B"/>
          </w:pPr>
          <w:r w:rsidRPr="00AF3B62">
            <w:rPr>
              <w:rStyle w:val="PlaceholderText"/>
            </w:rPr>
            <w:t>Wählen Sie ein Element aus.</w:t>
          </w:r>
        </w:p>
      </w:docPartBody>
    </w:docPart>
    <w:docPart>
      <w:docPartPr>
        <w:name w:val="ECAB54CF47DE4F1ABC528E6CBF1CC8EF"/>
        <w:category>
          <w:name w:val="General"/>
          <w:gallery w:val="placeholder"/>
        </w:category>
        <w:types>
          <w:type w:val="bbPlcHdr"/>
        </w:types>
        <w:behaviors>
          <w:behavior w:val="content"/>
        </w:behaviors>
        <w:guid w:val="{1E778246-EAC2-4B67-AA4A-7DC14FB2CB6E}"/>
      </w:docPartPr>
      <w:docPartBody>
        <w:p w:rsidR="00CF1B54" w:rsidRDefault="00CE2109" w:rsidP="00CE2109">
          <w:pPr>
            <w:pStyle w:val="ECAB54CF47DE4F1ABC528E6CBF1CC8EF"/>
          </w:pPr>
          <w:r w:rsidRPr="00AF3B62">
            <w:rPr>
              <w:rStyle w:val="PlaceholderText"/>
            </w:rPr>
            <w:t>Wählen Sie ein Element aus.</w:t>
          </w:r>
        </w:p>
      </w:docPartBody>
    </w:docPart>
    <w:docPart>
      <w:docPartPr>
        <w:name w:val="7A5CB5C5E39145559C51C84199E74B02"/>
        <w:category>
          <w:name w:val="General"/>
          <w:gallery w:val="placeholder"/>
        </w:category>
        <w:types>
          <w:type w:val="bbPlcHdr"/>
        </w:types>
        <w:behaviors>
          <w:behavior w:val="content"/>
        </w:behaviors>
        <w:guid w:val="{0FF14BD6-2A17-4212-A35F-CAF2EE86A66B}"/>
      </w:docPartPr>
      <w:docPartBody>
        <w:p w:rsidR="00CF1B54" w:rsidRDefault="00CE2109" w:rsidP="00CE2109">
          <w:pPr>
            <w:pStyle w:val="7A5CB5C5E39145559C51C84199E74B02"/>
          </w:pPr>
          <w:r w:rsidRPr="00AF3B62">
            <w:rPr>
              <w:rStyle w:val="PlaceholderText"/>
            </w:rPr>
            <w:t>Wählen Sie ein Element aus.</w:t>
          </w:r>
        </w:p>
      </w:docPartBody>
    </w:docPart>
    <w:docPart>
      <w:docPartPr>
        <w:name w:val="FF859DF8F67649269A8FF92BF7FFC99B"/>
        <w:category>
          <w:name w:val="General"/>
          <w:gallery w:val="placeholder"/>
        </w:category>
        <w:types>
          <w:type w:val="bbPlcHdr"/>
        </w:types>
        <w:behaviors>
          <w:behavior w:val="content"/>
        </w:behaviors>
        <w:guid w:val="{A1E803DD-7519-4DA3-B360-0342D1C20563}"/>
      </w:docPartPr>
      <w:docPartBody>
        <w:p w:rsidR="00C95A9B" w:rsidRDefault="00AA1AAC">
          <w:pPr>
            <w:pStyle w:val="FF859DF8F67649269A8FF92BF7FFC99B"/>
          </w:pPr>
          <w:r w:rsidRPr="006C1640">
            <w:rPr>
              <w:rStyle w:val="PlaceholderText"/>
              <w:color w:val="auto"/>
            </w:rPr>
            <w:t>MM</w:t>
          </w:r>
          <w:r>
            <w:rPr>
              <w:rStyle w:val="PlaceholderText"/>
              <w:color w:val="auto"/>
            </w:rPr>
            <w:t>/YY BU Technology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ufthansa Office Text">
    <w:altName w:val="Cambria"/>
    <w:charset w:val="00"/>
    <w:family w:val="roman"/>
    <w:pitch w:val="default"/>
  </w:font>
  <w:font w:name="Lufthansa Office Head">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E588E"/>
    <w:multiLevelType w:val="multilevel"/>
    <w:tmpl w:val="F7F2C7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1F33232"/>
    <w:multiLevelType w:val="multilevel"/>
    <w:tmpl w:val="CBF884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1363C13"/>
    <w:multiLevelType w:val="hybridMultilevel"/>
    <w:tmpl w:val="46F49220"/>
    <w:lvl w:ilvl="0" w:tplc="6EC2963E">
      <w:start w:val="1"/>
      <w:numFmt w:val="decimal"/>
      <w:lvlText w:val="%1."/>
      <w:lvlJc w:val="left"/>
      <w:pPr>
        <w:ind w:left="357" w:firstLine="3"/>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39C4B35"/>
    <w:multiLevelType w:val="multilevel"/>
    <w:tmpl w:val="614E74B6"/>
    <w:styleLink w:val="ListB"/>
    <w:lvl w:ilvl="0">
      <w:start w:val="1"/>
      <w:numFmt w:val="bullet"/>
      <w:pStyle w:val="ListBullet"/>
      <w:lvlText w:val=""/>
      <w:lvlJc w:val="left"/>
      <w:pPr>
        <w:ind w:left="227" w:hanging="227"/>
      </w:pPr>
      <w:rPr>
        <w:rFonts w:ascii="Wingdings" w:hAnsi="Wingdings" w:hint="default"/>
        <w:color w:val="auto"/>
        <w:u w:color="0E2841" w:themeColor="text2"/>
      </w:rPr>
    </w:lvl>
    <w:lvl w:ilvl="1">
      <w:start w:val="1"/>
      <w:numFmt w:val="bullet"/>
      <w:lvlText w:val=""/>
      <w:lvlJc w:val="left"/>
      <w:pPr>
        <w:ind w:left="454" w:hanging="227"/>
      </w:pPr>
      <w:rPr>
        <w:rFonts w:ascii="Wingdings" w:hAnsi="Wingdings" w:hint="default"/>
        <w:color w:val="auto"/>
        <w:u w:color="0E2841" w:themeColor="text2"/>
      </w:rPr>
    </w:lvl>
    <w:lvl w:ilvl="2">
      <w:start w:val="1"/>
      <w:numFmt w:val="bullet"/>
      <w:lvlText w:val=""/>
      <w:lvlJc w:val="left"/>
      <w:pPr>
        <w:ind w:left="681" w:hanging="227"/>
      </w:pPr>
      <w:rPr>
        <w:rFonts w:ascii="Wingdings" w:hAnsi="Wingdings" w:hint="default"/>
        <w:color w:val="auto"/>
        <w:u w:color="0E2841" w:themeColor="text2"/>
      </w:rPr>
    </w:lvl>
    <w:lvl w:ilvl="3">
      <w:start w:val="1"/>
      <w:numFmt w:val="bullet"/>
      <w:lvlText w:val=""/>
      <w:lvlJc w:val="left"/>
      <w:pPr>
        <w:ind w:left="908" w:hanging="227"/>
      </w:pPr>
      <w:rPr>
        <w:rFonts w:ascii="Wingdings" w:hAnsi="Wingdings" w:hint="default"/>
        <w:color w:val="auto"/>
        <w:u w:color="0E2841" w:themeColor="text2"/>
      </w:rPr>
    </w:lvl>
    <w:lvl w:ilvl="4">
      <w:start w:val="1"/>
      <w:numFmt w:val="bullet"/>
      <w:lvlText w:val=""/>
      <w:lvlJc w:val="left"/>
      <w:pPr>
        <w:ind w:left="1135" w:hanging="227"/>
      </w:pPr>
      <w:rPr>
        <w:rFonts w:ascii="Wingdings" w:hAnsi="Wingdings" w:hint="default"/>
        <w:color w:val="auto"/>
        <w:u w:color="0E2841" w:themeColor="text2"/>
      </w:rPr>
    </w:lvl>
    <w:lvl w:ilvl="5">
      <w:start w:val="1"/>
      <w:numFmt w:val="bullet"/>
      <w:lvlText w:val=""/>
      <w:lvlJc w:val="left"/>
      <w:pPr>
        <w:ind w:left="1362" w:hanging="227"/>
      </w:pPr>
      <w:rPr>
        <w:rFonts w:ascii="Wingdings" w:hAnsi="Wingdings" w:hint="default"/>
        <w:color w:val="auto"/>
        <w:u w:color="0E2841" w:themeColor="text2"/>
      </w:rPr>
    </w:lvl>
    <w:lvl w:ilvl="6">
      <w:start w:val="1"/>
      <w:numFmt w:val="bullet"/>
      <w:lvlText w:val=""/>
      <w:lvlJc w:val="left"/>
      <w:pPr>
        <w:ind w:left="1589" w:hanging="227"/>
      </w:pPr>
      <w:rPr>
        <w:rFonts w:ascii="Wingdings" w:hAnsi="Wingdings" w:hint="default"/>
        <w:color w:val="auto"/>
        <w:u w:color="0E2841" w:themeColor="text2"/>
      </w:rPr>
    </w:lvl>
    <w:lvl w:ilvl="7">
      <w:start w:val="1"/>
      <w:numFmt w:val="bullet"/>
      <w:lvlText w:val=""/>
      <w:lvlJc w:val="left"/>
      <w:pPr>
        <w:ind w:left="1816" w:hanging="227"/>
      </w:pPr>
      <w:rPr>
        <w:rFonts w:ascii="Wingdings" w:hAnsi="Wingdings" w:hint="default"/>
        <w:color w:val="auto"/>
        <w:u w:color="0E2841" w:themeColor="text2"/>
      </w:rPr>
    </w:lvl>
    <w:lvl w:ilvl="8">
      <w:start w:val="1"/>
      <w:numFmt w:val="bullet"/>
      <w:lvlText w:val=""/>
      <w:lvlJc w:val="left"/>
      <w:pPr>
        <w:ind w:left="2043" w:hanging="227"/>
      </w:pPr>
      <w:rPr>
        <w:rFonts w:ascii="Wingdings" w:hAnsi="Wingdings" w:hint="default"/>
        <w:color w:val="auto"/>
        <w:u w:color="0E2841" w:themeColor="text2"/>
      </w:rPr>
    </w:lvl>
  </w:abstractNum>
  <w:num w:numId="1" w16cid:durableId="1689991411">
    <w:abstractNumId w:val="3"/>
  </w:num>
  <w:num w:numId="2" w16cid:durableId="360712089">
    <w:abstractNumId w:val="2"/>
  </w:num>
  <w:num w:numId="3" w16cid:durableId="1730418124">
    <w:abstractNumId w:val="0"/>
  </w:num>
  <w:num w:numId="4" w16cid:durableId="921060358">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227D"/>
    <w:rsid w:val="0004789F"/>
    <w:rsid w:val="00051984"/>
    <w:rsid w:val="00090110"/>
    <w:rsid w:val="000D3582"/>
    <w:rsid w:val="000D79B9"/>
    <w:rsid w:val="001210FD"/>
    <w:rsid w:val="00137502"/>
    <w:rsid w:val="002A1F1A"/>
    <w:rsid w:val="00300265"/>
    <w:rsid w:val="00302DDE"/>
    <w:rsid w:val="00317D25"/>
    <w:rsid w:val="003510C1"/>
    <w:rsid w:val="0039658E"/>
    <w:rsid w:val="003A1DF6"/>
    <w:rsid w:val="004556DA"/>
    <w:rsid w:val="004678BC"/>
    <w:rsid w:val="004E1136"/>
    <w:rsid w:val="00542207"/>
    <w:rsid w:val="005505B5"/>
    <w:rsid w:val="006305E2"/>
    <w:rsid w:val="006609BE"/>
    <w:rsid w:val="00675FE7"/>
    <w:rsid w:val="008240E5"/>
    <w:rsid w:val="00831973"/>
    <w:rsid w:val="00862D2C"/>
    <w:rsid w:val="008F0C51"/>
    <w:rsid w:val="008F1DA2"/>
    <w:rsid w:val="00912F68"/>
    <w:rsid w:val="00945144"/>
    <w:rsid w:val="00953771"/>
    <w:rsid w:val="009C0B52"/>
    <w:rsid w:val="009D57AD"/>
    <w:rsid w:val="00AA1AAC"/>
    <w:rsid w:val="00AB227D"/>
    <w:rsid w:val="00B52489"/>
    <w:rsid w:val="00BF5B94"/>
    <w:rsid w:val="00C017DE"/>
    <w:rsid w:val="00C05C55"/>
    <w:rsid w:val="00C95A9B"/>
    <w:rsid w:val="00CE2109"/>
    <w:rsid w:val="00CF1B54"/>
    <w:rsid w:val="00D450ED"/>
    <w:rsid w:val="00D973FA"/>
    <w:rsid w:val="00DA42EC"/>
    <w:rsid w:val="00E528B0"/>
    <w:rsid w:val="00F55B16"/>
    <w:rsid w:val="00FD7BA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F43C54E"/>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109"/>
    <w:rPr>
      <w:color w:val="808080"/>
    </w:rPr>
  </w:style>
  <w:style w:type="character" w:styleId="IntenseEmphasis">
    <w:name w:val="Intense Emphasis"/>
    <w:aliases w:val="LHG Hervorhebung"/>
    <w:basedOn w:val="DefaultParagraphFont"/>
    <w:uiPriority w:val="21"/>
    <w:qFormat/>
    <w:rsid w:val="00AA1AAC"/>
    <w:rPr>
      <w:b/>
      <w:bCs/>
      <w:i w:val="0"/>
      <w:iCs/>
      <w:color w:val="0E2841" w:themeColor="text2"/>
    </w:rPr>
  </w:style>
  <w:style w:type="paragraph" w:styleId="ListBullet">
    <w:name w:val="List Bullet"/>
    <w:aliases w:val="LHG Bullet"/>
    <w:basedOn w:val="Normal"/>
    <w:uiPriority w:val="11"/>
    <w:qFormat/>
    <w:rsid w:val="006305E2"/>
    <w:pPr>
      <w:widowControl w:val="0"/>
      <w:numPr>
        <w:numId w:val="1"/>
      </w:numPr>
      <w:spacing w:after="70" w:line="280" w:lineRule="atLeast"/>
    </w:pPr>
    <w:rPr>
      <w:rFonts w:eastAsiaTheme="minorHAnsi"/>
      <w:color w:val="000000" w:themeColor="text1"/>
      <w:lang w:val="en-US" w:eastAsia="en-US"/>
    </w:rPr>
  </w:style>
  <w:style w:type="numbering" w:customStyle="1" w:styleId="ListB">
    <w:name w:val="List_B"/>
    <w:basedOn w:val="NoList"/>
    <w:uiPriority w:val="99"/>
    <w:rsid w:val="006305E2"/>
    <w:pPr>
      <w:numPr>
        <w:numId w:val="1"/>
      </w:numPr>
    </w:pPr>
  </w:style>
  <w:style w:type="character" w:styleId="Strong">
    <w:name w:val="Strong"/>
    <w:aliases w:val="LHG Fett"/>
    <w:basedOn w:val="DefaultParagraphFont"/>
    <w:uiPriority w:val="22"/>
    <w:qFormat/>
    <w:rsid w:val="006305E2"/>
    <w:rPr>
      <w:b/>
      <w:bCs/>
    </w:rPr>
  </w:style>
  <w:style w:type="paragraph" w:styleId="NoSpacing">
    <w:name w:val="No Spacing"/>
    <w:aliases w:val="LHG Standard kein Absatzabstand"/>
    <w:uiPriority w:val="1"/>
    <w:qFormat/>
    <w:rsid w:val="00AA1AAC"/>
    <w:pPr>
      <w:spacing w:after="0" w:line="280" w:lineRule="atLeast"/>
    </w:pPr>
    <w:rPr>
      <w:rFonts w:eastAsiaTheme="minorHAnsi"/>
      <w:color w:val="000000" w:themeColor="text1"/>
      <w:lang w:eastAsia="en-US"/>
    </w:rPr>
  </w:style>
  <w:style w:type="paragraph" w:styleId="Title">
    <w:name w:val="Title"/>
    <w:aliases w:val="LHG Titel"/>
    <w:basedOn w:val="Normal"/>
    <w:next w:val="Subtitle"/>
    <w:link w:val="TitleChar"/>
    <w:uiPriority w:val="6"/>
    <w:qFormat/>
    <w:rsid w:val="00AB227D"/>
    <w:pPr>
      <w:spacing w:after="0" w:line="560" w:lineRule="exact"/>
    </w:pPr>
    <w:rPr>
      <w:rFonts w:asciiTheme="majorHAnsi" w:eastAsiaTheme="majorEastAsia" w:hAnsiTheme="majorHAnsi" w:cstheme="majorBidi"/>
      <w:caps/>
      <w:color w:val="0E2841" w:themeColor="text2"/>
      <w:spacing w:val="5"/>
      <w:kern w:val="28"/>
      <w:sz w:val="42"/>
      <w:szCs w:val="52"/>
      <w:lang w:val="en-US" w:eastAsia="en-US"/>
    </w:rPr>
  </w:style>
  <w:style w:type="character" w:customStyle="1" w:styleId="TitleChar">
    <w:name w:val="Title Char"/>
    <w:aliases w:val="LHG Titel Char"/>
    <w:basedOn w:val="DefaultParagraphFont"/>
    <w:link w:val="Title"/>
    <w:uiPriority w:val="6"/>
    <w:rsid w:val="00AB227D"/>
    <w:rPr>
      <w:rFonts w:asciiTheme="majorHAnsi" w:eastAsiaTheme="majorEastAsia" w:hAnsiTheme="majorHAnsi" w:cstheme="majorBidi"/>
      <w:caps/>
      <w:color w:val="0E2841" w:themeColor="text2"/>
      <w:spacing w:val="5"/>
      <w:kern w:val="28"/>
      <w:sz w:val="42"/>
      <w:szCs w:val="52"/>
      <w:lang w:val="en-US" w:eastAsia="en-US"/>
    </w:rPr>
  </w:style>
  <w:style w:type="paragraph" w:styleId="Subtitle">
    <w:name w:val="Subtitle"/>
    <w:basedOn w:val="Normal"/>
    <w:next w:val="Normal"/>
    <w:link w:val="SubtitleChar"/>
    <w:uiPriority w:val="11"/>
    <w:qFormat/>
    <w:rsid w:val="00AB227D"/>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AB227D"/>
    <w:rPr>
      <w:rFonts w:asciiTheme="majorHAnsi" w:eastAsiaTheme="majorEastAsia" w:hAnsiTheme="majorHAnsi" w:cstheme="majorBidi"/>
      <w:i/>
      <w:iCs/>
      <w:color w:val="156082" w:themeColor="accent1"/>
      <w:spacing w:val="15"/>
      <w:sz w:val="24"/>
      <w:szCs w:val="24"/>
    </w:rPr>
  </w:style>
  <w:style w:type="paragraph" w:styleId="EndnoteText">
    <w:name w:val="endnote text"/>
    <w:basedOn w:val="Normal"/>
    <w:link w:val="EndnoteTextChar"/>
    <w:uiPriority w:val="99"/>
    <w:semiHidden/>
    <w:rsid w:val="00AB227D"/>
    <w:pPr>
      <w:spacing w:after="0" w:line="240" w:lineRule="auto"/>
    </w:pPr>
    <w:rPr>
      <w:rFonts w:eastAsiaTheme="minorHAnsi"/>
      <w:color w:val="000000" w:themeColor="text1"/>
      <w:sz w:val="20"/>
      <w:szCs w:val="20"/>
      <w:lang w:val="en-US" w:eastAsia="en-US"/>
    </w:rPr>
  </w:style>
  <w:style w:type="character" w:customStyle="1" w:styleId="EndnoteTextChar">
    <w:name w:val="Endnote Text Char"/>
    <w:basedOn w:val="DefaultParagraphFont"/>
    <w:link w:val="EndnoteText"/>
    <w:uiPriority w:val="99"/>
    <w:semiHidden/>
    <w:rsid w:val="00AB227D"/>
    <w:rPr>
      <w:rFonts w:eastAsiaTheme="minorHAnsi"/>
      <w:color w:val="000000" w:themeColor="text1"/>
      <w:sz w:val="20"/>
      <w:szCs w:val="20"/>
      <w:lang w:val="en-US" w:eastAsia="en-US"/>
    </w:rPr>
  </w:style>
  <w:style w:type="paragraph" w:customStyle="1" w:styleId="C2AFC3C4282B43249C668DA6BB55C6D0">
    <w:name w:val="C2AFC3C4282B43249C668DA6BB55C6D0"/>
    <w:rsid w:val="004E1136"/>
    <w:pPr>
      <w:spacing w:after="160" w:line="259" w:lineRule="auto"/>
    </w:pPr>
    <w:rPr>
      <w:lang w:val="en-US" w:eastAsia="en-US"/>
    </w:rPr>
  </w:style>
  <w:style w:type="paragraph" w:customStyle="1" w:styleId="D6CEE574F3D641CEB6D5EE4662C946E2">
    <w:name w:val="D6CEE574F3D641CEB6D5EE4662C946E2"/>
    <w:rsid w:val="00AA1AAC"/>
    <w:pPr>
      <w:spacing w:after="160" w:line="259" w:lineRule="auto"/>
    </w:pPr>
    <w:rPr>
      <w:lang w:val="en-US" w:eastAsia="en-US"/>
    </w:rPr>
  </w:style>
  <w:style w:type="paragraph" w:customStyle="1" w:styleId="2341D18A889D48F6BE87DF3A16108C8B">
    <w:name w:val="2341D18A889D48F6BE87DF3A16108C8B"/>
    <w:rsid w:val="00AA1AAC"/>
    <w:pPr>
      <w:spacing w:after="160" w:line="259" w:lineRule="auto"/>
    </w:pPr>
    <w:rPr>
      <w:lang w:val="en-US" w:eastAsia="en-US"/>
    </w:rPr>
  </w:style>
  <w:style w:type="paragraph" w:customStyle="1" w:styleId="B26E90F7E5A1412F9846495358584A91">
    <w:name w:val="B26E90F7E5A1412F9846495358584A91"/>
    <w:rsid w:val="00AA1AAC"/>
    <w:pPr>
      <w:spacing w:after="160" w:line="259" w:lineRule="auto"/>
    </w:pPr>
    <w:rPr>
      <w:lang w:val="en-US" w:eastAsia="en-US"/>
    </w:rPr>
  </w:style>
  <w:style w:type="paragraph" w:customStyle="1" w:styleId="03A9027A151742AF89BB0A29BD2703B8">
    <w:name w:val="03A9027A151742AF89BB0A29BD2703B8"/>
    <w:rsid w:val="00AA1AAC"/>
    <w:pPr>
      <w:spacing w:after="160" w:line="259" w:lineRule="auto"/>
    </w:pPr>
    <w:rPr>
      <w:lang w:val="en-US" w:eastAsia="en-US"/>
    </w:rPr>
  </w:style>
  <w:style w:type="paragraph" w:customStyle="1" w:styleId="6D74431E85FE41B1B65839BBC7E78A1B">
    <w:name w:val="6D74431E85FE41B1B65839BBC7E78A1B"/>
    <w:rsid w:val="00AA1AAC"/>
    <w:pPr>
      <w:spacing w:after="160" w:line="259" w:lineRule="auto"/>
    </w:pPr>
    <w:rPr>
      <w:lang w:val="en-US" w:eastAsia="en-US"/>
    </w:rPr>
  </w:style>
  <w:style w:type="paragraph" w:customStyle="1" w:styleId="C0678722BC0E493DAC5A3385E68D89F1">
    <w:name w:val="C0678722BC0E493DAC5A3385E68D89F1"/>
    <w:rsid w:val="00AA1AAC"/>
    <w:pPr>
      <w:spacing w:after="160" w:line="259" w:lineRule="auto"/>
    </w:pPr>
    <w:rPr>
      <w:lang w:val="en-US" w:eastAsia="en-US"/>
    </w:rPr>
  </w:style>
  <w:style w:type="paragraph" w:customStyle="1" w:styleId="4240E43CE6BE4E049F5BEC29BBC451F1">
    <w:name w:val="4240E43CE6BE4E049F5BEC29BBC451F1"/>
    <w:rsid w:val="00AA1AAC"/>
    <w:pPr>
      <w:spacing w:after="160" w:line="259" w:lineRule="auto"/>
    </w:pPr>
    <w:rPr>
      <w:lang w:val="en-US" w:eastAsia="en-US"/>
    </w:rPr>
  </w:style>
  <w:style w:type="paragraph" w:customStyle="1" w:styleId="988E9E50CC21483D8E250C2A051642FE">
    <w:name w:val="988E9E50CC21483D8E250C2A051642FE"/>
    <w:rsid w:val="00AA1AAC"/>
    <w:pPr>
      <w:spacing w:after="160" w:line="259" w:lineRule="auto"/>
    </w:pPr>
    <w:rPr>
      <w:lang w:val="en-US" w:eastAsia="en-US"/>
    </w:rPr>
  </w:style>
  <w:style w:type="paragraph" w:customStyle="1" w:styleId="DBDA32AB328E47C6A70E109BDF8C416320">
    <w:name w:val="DBDA32AB328E47C6A70E109BDF8C416320"/>
    <w:rsid w:val="00C017DE"/>
    <w:pPr>
      <w:spacing w:after="280" w:line="280" w:lineRule="atLeast"/>
    </w:pPr>
    <w:rPr>
      <w:rFonts w:eastAsiaTheme="minorHAnsi"/>
      <w:color w:val="000000" w:themeColor="text1"/>
      <w:lang w:val="en-US" w:eastAsia="en-US"/>
    </w:rPr>
  </w:style>
  <w:style w:type="paragraph" w:customStyle="1" w:styleId="6BABC50068D24117B775DAD520C3109E20">
    <w:name w:val="6BABC50068D24117B775DAD520C3109E20"/>
    <w:rsid w:val="00C017DE"/>
    <w:pPr>
      <w:spacing w:after="280" w:line="280" w:lineRule="atLeast"/>
    </w:pPr>
    <w:rPr>
      <w:rFonts w:eastAsiaTheme="minorHAnsi"/>
      <w:color w:val="000000" w:themeColor="text1"/>
      <w:lang w:val="en-US" w:eastAsia="en-US"/>
    </w:rPr>
  </w:style>
  <w:style w:type="paragraph" w:customStyle="1" w:styleId="535A709A49D74C8BB4D3036D93AFB24D3">
    <w:name w:val="535A709A49D74C8BB4D3036D93AFB24D3"/>
    <w:rsid w:val="00C017DE"/>
    <w:pPr>
      <w:spacing w:after="280" w:line="280" w:lineRule="atLeast"/>
    </w:pPr>
    <w:rPr>
      <w:rFonts w:eastAsiaTheme="minorHAnsi"/>
      <w:color w:val="000000" w:themeColor="text1"/>
      <w:lang w:val="en-US" w:eastAsia="en-US"/>
    </w:rPr>
  </w:style>
  <w:style w:type="paragraph" w:customStyle="1" w:styleId="4FEA88255E8442B5B550C63BA7349BD83">
    <w:name w:val="4FEA88255E8442B5B550C63BA7349BD83"/>
    <w:rsid w:val="00C017DE"/>
    <w:pPr>
      <w:spacing w:after="280" w:line="280" w:lineRule="atLeast"/>
    </w:pPr>
    <w:rPr>
      <w:rFonts w:eastAsiaTheme="minorHAnsi"/>
      <w:color w:val="000000" w:themeColor="text1"/>
      <w:lang w:val="en-US" w:eastAsia="en-US"/>
    </w:rPr>
  </w:style>
  <w:style w:type="paragraph" w:customStyle="1" w:styleId="A179476E0FD94DAABE80453D9F6815CD3">
    <w:name w:val="A179476E0FD94DAABE80453D9F6815CD3"/>
    <w:rsid w:val="00C017DE"/>
    <w:pPr>
      <w:spacing w:after="280" w:line="280" w:lineRule="atLeast"/>
    </w:pPr>
    <w:rPr>
      <w:rFonts w:eastAsiaTheme="minorHAnsi"/>
      <w:color w:val="000000" w:themeColor="text1"/>
      <w:lang w:val="en-US" w:eastAsia="en-US"/>
    </w:rPr>
  </w:style>
  <w:style w:type="paragraph" w:customStyle="1" w:styleId="75CBDF36EA3B46FF92AD122A82C2DBEF2">
    <w:name w:val="75CBDF36EA3B46FF92AD122A82C2DBEF2"/>
    <w:rsid w:val="00C017DE"/>
    <w:pPr>
      <w:spacing w:after="280" w:line="280" w:lineRule="atLeast"/>
    </w:pPr>
    <w:rPr>
      <w:rFonts w:eastAsiaTheme="minorHAnsi"/>
      <w:color w:val="000000" w:themeColor="text1"/>
      <w:lang w:val="en-US" w:eastAsia="en-US"/>
    </w:rPr>
  </w:style>
  <w:style w:type="paragraph" w:customStyle="1" w:styleId="9EB16D2853BC44399F406DEFCB23B8E72">
    <w:name w:val="9EB16D2853BC44399F406DEFCB23B8E72"/>
    <w:rsid w:val="00C017DE"/>
    <w:pPr>
      <w:spacing w:after="280" w:line="280" w:lineRule="atLeast"/>
    </w:pPr>
    <w:rPr>
      <w:rFonts w:eastAsiaTheme="minorHAnsi"/>
      <w:color w:val="000000" w:themeColor="text1"/>
      <w:lang w:val="en-US" w:eastAsia="en-US"/>
    </w:rPr>
  </w:style>
  <w:style w:type="paragraph" w:customStyle="1" w:styleId="AA97D9F86F79472A841EDFFE212D0CA3">
    <w:name w:val="AA97D9F86F79472A841EDFFE212D0CA3"/>
    <w:rsid w:val="00F55B16"/>
    <w:pPr>
      <w:spacing w:after="160" w:line="259" w:lineRule="auto"/>
    </w:pPr>
    <w:rPr>
      <w:lang w:val="en-US" w:eastAsia="en-US"/>
    </w:rPr>
  </w:style>
  <w:style w:type="paragraph" w:customStyle="1" w:styleId="677CB4B82A99490687F20AED8AFFB17B">
    <w:name w:val="677CB4B82A99490687F20AED8AFFB17B"/>
    <w:rsid w:val="008240E5"/>
    <w:pPr>
      <w:spacing w:after="160" w:line="259" w:lineRule="auto"/>
    </w:pPr>
    <w:rPr>
      <w:lang w:val="en-US" w:eastAsia="en-US"/>
    </w:rPr>
  </w:style>
  <w:style w:type="paragraph" w:customStyle="1" w:styleId="A022DA88958F40139032F06B36635429">
    <w:name w:val="A022DA88958F40139032F06B36635429"/>
    <w:rsid w:val="008240E5"/>
    <w:pPr>
      <w:spacing w:after="160" w:line="259" w:lineRule="auto"/>
    </w:pPr>
    <w:rPr>
      <w:lang w:val="en-US" w:eastAsia="en-US"/>
    </w:rPr>
  </w:style>
  <w:style w:type="paragraph" w:customStyle="1" w:styleId="0DEF929EEB0D456BAB7887384E561B25">
    <w:name w:val="0DEF929EEB0D456BAB7887384E561B25"/>
    <w:rsid w:val="00912F68"/>
    <w:pPr>
      <w:spacing w:after="160" w:line="259" w:lineRule="auto"/>
    </w:pPr>
  </w:style>
  <w:style w:type="paragraph" w:customStyle="1" w:styleId="C9E2A959C86040F882D3E9CF3C428B73">
    <w:name w:val="C9E2A959C86040F882D3E9CF3C428B73"/>
    <w:rsid w:val="00912F68"/>
    <w:pPr>
      <w:spacing w:after="160" w:line="259" w:lineRule="auto"/>
    </w:pPr>
  </w:style>
  <w:style w:type="paragraph" w:customStyle="1" w:styleId="F7FE32354C404D248D716E26FE4E4929">
    <w:name w:val="F7FE32354C404D248D716E26FE4E4929"/>
    <w:rsid w:val="00912F68"/>
    <w:pPr>
      <w:spacing w:after="160" w:line="259" w:lineRule="auto"/>
    </w:pPr>
  </w:style>
  <w:style w:type="paragraph" w:customStyle="1" w:styleId="A2390C761BFB41EDA5F62FFD52E85EA3">
    <w:name w:val="A2390C761BFB41EDA5F62FFD52E85EA3"/>
    <w:rsid w:val="00912F68"/>
    <w:pPr>
      <w:spacing w:after="160" w:line="259" w:lineRule="auto"/>
    </w:pPr>
  </w:style>
  <w:style w:type="paragraph" w:customStyle="1" w:styleId="F47A4336BAEF480786C204EBD89CED04">
    <w:name w:val="F47A4336BAEF480786C204EBD89CED04"/>
    <w:rsid w:val="00675FE7"/>
    <w:pPr>
      <w:spacing w:after="160" w:line="259" w:lineRule="auto"/>
    </w:pPr>
  </w:style>
  <w:style w:type="paragraph" w:customStyle="1" w:styleId="D232DF2BC90843878A5985E72492E377">
    <w:name w:val="D232DF2BC90843878A5985E72492E377"/>
    <w:rsid w:val="00675FE7"/>
    <w:pPr>
      <w:spacing w:after="160" w:line="259" w:lineRule="auto"/>
    </w:pPr>
  </w:style>
  <w:style w:type="paragraph" w:customStyle="1" w:styleId="C5D46C48CB254AC687843AD9159DCF57">
    <w:name w:val="C5D46C48CB254AC687843AD9159DCF57"/>
    <w:rsid w:val="00675FE7"/>
    <w:pPr>
      <w:spacing w:after="160" w:line="259" w:lineRule="auto"/>
    </w:pPr>
  </w:style>
  <w:style w:type="paragraph" w:customStyle="1" w:styleId="A687BC83368149C28C292F9DF6ECDF79">
    <w:name w:val="A687BC83368149C28C292F9DF6ECDF79"/>
    <w:rsid w:val="00675FE7"/>
    <w:pPr>
      <w:spacing w:after="160" w:line="259" w:lineRule="auto"/>
    </w:pPr>
  </w:style>
  <w:style w:type="paragraph" w:customStyle="1" w:styleId="520AB896B9A2420CAC24F1C01F019A2F">
    <w:name w:val="520AB896B9A2420CAC24F1C01F019A2F"/>
    <w:rsid w:val="00675FE7"/>
    <w:pPr>
      <w:spacing w:after="160" w:line="259" w:lineRule="auto"/>
    </w:pPr>
  </w:style>
  <w:style w:type="paragraph" w:customStyle="1" w:styleId="AEF28C7ABF954255B37B17C7630E0EFC">
    <w:name w:val="AEF28C7ABF954255B37B17C7630E0EFC"/>
    <w:rsid w:val="00675FE7"/>
    <w:pPr>
      <w:spacing w:after="160" w:line="259" w:lineRule="auto"/>
    </w:pPr>
  </w:style>
  <w:style w:type="paragraph" w:customStyle="1" w:styleId="62F9D811334E4F8FB1CA08F5AF30F2E6">
    <w:name w:val="62F9D811334E4F8FB1CA08F5AF30F2E6"/>
    <w:rsid w:val="00953771"/>
    <w:pPr>
      <w:spacing w:after="160" w:line="259" w:lineRule="auto"/>
    </w:pPr>
  </w:style>
  <w:style w:type="paragraph" w:customStyle="1" w:styleId="595C1AEF23784A21B0DCEBA7F4C81EE2">
    <w:name w:val="595C1AEF23784A21B0DCEBA7F4C81EE2"/>
    <w:rsid w:val="00953771"/>
    <w:pPr>
      <w:spacing w:after="160" w:line="259" w:lineRule="auto"/>
    </w:pPr>
  </w:style>
  <w:style w:type="paragraph" w:customStyle="1" w:styleId="47499AA0F9E94D88969CB5E17ABBEB09">
    <w:name w:val="47499AA0F9E94D88969CB5E17ABBEB09"/>
    <w:rsid w:val="00953771"/>
    <w:pPr>
      <w:spacing w:after="160" w:line="259" w:lineRule="auto"/>
    </w:pPr>
  </w:style>
  <w:style w:type="paragraph" w:customStyle="1" w:styleId="3BC1F271B6E44117AADCC204F7CC193D">
    <w:name w:val="3BC1F271B6E44117AADCC204F7CC193D"/>
    <w:rsid w:val="00953771"/>
    <w:pPr>
      <w:spacing w:after="160" w:line="259" w:lineRule="auto"/>
    </w:pPr>
  </w:style>
  <w:style w:type="paragraph" w:customStyle="1" w:styleId="8F520D4838CF4C969F0687786F8BC868">
    <w:name w:val="8F520D4838CF4C969F0687786F8BC868"/>
    <w:rsid w:val="00953771"/>
    <w:pPr>
      <w:spacing w:after="160" w:line="259" w:lineRule="auto"/>
    </w:pPr>
  </w:style>
  <w:style w:type="paragraph" w:customStyle="1" w:styleId="6328A6901C104EB4BAC260121450089D">
    <w:name w:val="6328A6901C104EB4BAC260121450089D"/>
    <w:rsid w:val="00953771"/>
    <w:pPr>
      <w:spacing w:after="160" w:line="259" w:lineRule="auto"/>
    </w:pPr>
  </w:style>
  <w:style w:type="paragraph" w:customStyle="1" w:styleId="B5F3960963FD444C861661ABC9CDA322">
    <w:name w:val="B5F3960963FD444C861661ABC9CDA322"/>
    <w:rsid w:val="00953771"/>
    <w:pPr>
      <w:spacing w:after="160" w:line="259" w:lineRule="auto"/>
    </w:pPr>
  </w:style>
  <w:style w:type="paragraph" w:customStyle="1" w:styleId="AE07954EBCC54F329A3F877F5CE7CBE7">
    <w:name w:val="AE07954EBCC54F329A3F877F5CE7CBE7"/>
    <w:rsid w:val="00953771"/>
    <w:pPr>
      <w:spacing w:after="160" w:line="259" w:lineRule="auto"/>
    </w:pPr>
  </w:style>
  <w:style w:type="paragraph" w:customStyle="1" w:styleId="67CB8BE663AE4B22B278F82FE29BEDC1">
    <w:name w:val="67CB8BE663AE4B22B278F82FE29BEDC1"/>
    <w:rsid w:val="00953771"/>
    <w:pPr>
      <w:spacing w:after="160" w:line="259" w:lineRule="auto"/>
    </w:pPr>
  </w:style>
  <w:style w:type="paragraph" w:customStyle="1" w:styleId="7EA6947ABAFF4F989772C342A7AD3D61">
    <w:name w:val="7EA6947ABAFF4F989772C342A7AD3D61"/>
    <w:rsid w:val="00953771"/>
    <w:pPr>
      <w:spacing w:after="160" w:line="259" w:lineRule="auto"/>
    </w:pPr>
  </w:style>
  <w:style w:type="paragraph" w:customStyle="1" w:styleId="AAF0D457BCA341308381FF1D730116A8">
    <w:name w:val="AAF0D457BCA341308381FF1D730116A8"/>
    <w:rsid w:val="00D973FA"/>
    <w:pPr>
      <w:spacing w:after="160" w:line="259" w:lineRule="auto"/>
    </w:pPr>
  </w:style>
  <w:style w:type="paragraph" w:customStyle="1" w:styleId="34C4C397C8F54DF08562034DDA747CCA">
    <w:name w:val="34C4C397C8F54DF08562034DDA747CCA"/>
    <w:rsid w:val="00D973FA"/>
    <w:pPr>
      <w:spacing w:after="160" w:line="259" w:lineRule="auto"/>
    </w:pPr>
  </w:style>
  <w:style w:type="paragraph" w:customStyle="1" w:styleId="A07D439699BA4198AFE43ABE351AF102">
    <w:name w:val="A07D439699BA4198AFE43ABE351AF102"/>
    <w:rsid w:val="00D973FA"/>
    <w:pPr>
      <w:spacing w:after="160" w:line="259" w:lineRule="auto"/>
    </w:pPr>
  </w:style>
  <w:style w:type="paragraph" w:customStyle="1" w:styleId="FD0D967BB3C04697B0706106CE97DABB">
    <w:name w:val="FD0D967BB3C04697B0706106CE97DABB"/>
    <w:rsid w:val="00D973FA"/>
    <w:pPr>
      <w:spacing w:after="160" w:line="259" w:lineRule="auto"/>
    </w:pPr>
  </w:style>
  <w:style w:type="paragraph" w:customStyle="1" w:styleId="6006227FE56C4853847095713BD8A64A">
    <w:name w:val="6006227FE56C4853847095713BD8A64A"/>
    <w:rsid w:val="00D973FA"/>
    <w:pPr>
      <w:spacing w:after="160" w:line="259" w:lineRule="auto"/>
    </w:pPr>
  </w:style>
  <w:style w:type="paragraph" w:customStyle="1" w:styleId="EF21C1E26B7C4B249D5438598CE96FEF">
    <w:name w:val="EF21C1E26B7C4B249D5438598CE96FEF"/>
    <w:rsid w:val="00D973FA"/>
    <w:pPr>
      <w:spacing w:after="160" w:line="259" w:lineRule="auto"/>
    </w:pPr>
  </w:style>
  <w:style w:type="paragraph" w:customStyle="1" w:styleId="57ECA1C851B046B69A8CF05B38BC02D8">
    <w:name w:val="57ECA1C851B046B69A8CF05B38BC02D8"/>
    <w:rsid w:val="00D973FA"/>
    <w:pPr>
      <w:spacing w:after="160" w:line="259" w:lineRule="auto"/>
    </w:pPr>
  </w:style>
  <w:style w:type="paragraph" w:customStyle="1" w:styleId="1662AB3B751B4AE8A3FD19491C972808">
    <w:name w:val="1662AB3B751B4AE8A3FD19491C972808"/>
    <w:rsid w:val="00D973FA"/>
    <w:pPr>
      <w:spacing w:after="160" w:line="259" w:lineRule="auto"/>
    </w:pPr>
  </w:style>
  <w:style w:type="paragraph" w:customStyle="1" w:styleId="6AEA3878CAB8432684AEB6E34C5450DC">
    <w:name w:val="6AEA3878CAB8432684AEB6E34C5450DC"/>
    <w:rsid w:val="00D973FA"/>
    <w:pPr>
      <w:spacing w:after="160" w:line="259" w:lineRule="auto"/>
    </w:pPr>
  </w:style>
  <w:style w:type="paragraph" w:customStyle="1" w:styleId="2A02E10271BA4449A0C7768A4BF200DD">
    <w:name w:val="2A02E10271BA4449A0C7768A4BF200DD"/>
    <w:rsid w:val="00D973FA"/>
    <w:pPr>
      <w:spacing w:after="160" w:line="259" w:lineRule="auto"/>
    </w:pPr>
  </w:style>
  <w:style w:type="paragraph" w:customStyle="1" w:styleId="967AF777A3774112B3A3CF575206276C">
    <w:name w:val="967AF777A3774112B3A3CF575206276C"/>
    <w:rsid w:val="00D973FA"/>
    <w:pPr>
      <w:spacing w:after="160" w:line="259" w:lineRule="auto"/>
    </w:pPr>
  </w:style>
  <w:style w:type="paragraph" w:customStyle="1" w:styleId="43FA132474B94195B0AC0A97548B97B9">
    <w:name w:val="43FA132474B94195B0AC0A97548B97B9"/>
    <w:rsid w:val="00D973FA"/>
    <w:pPr>
      <w:spacing w:after="160" w:line="259" w:lineRule="auto"/>
    </w:pPr>
  </w:style>
  <w:style w:type="paragraph" w:customStyle="1" w:styleId="298CD410E80344AF91FF3951790C4F98">
    <w:name w:val="298CD410E80344AF91FF3951790C4F98"/>
    <w:rsid w:val="00D973FA"/>
    <w:pPr>
      <w:spacing w:after="160" w:line="259" w:lineRule="auto"/>
    </w:pPr>
  </w:style>
  <w:style w:type="paragraph" w:customStyle="1" w:styleId="4CD8FCE9A9F04CD19F8053E8FB4700AF">
    <w:name w:val="4CD8FCE9A9F04CD19F8053E8FB4700AF"/>
    <w:rsid w:val="00D973FA"/>
    <w:pPr>
      <w:spacing w:after="160" w:line="259" w:lineRule="auto"/>
    </w:pPr>
  </w:style>
  <w:style w:type="paragraph" w:customStyle="1" w:styleId="F40AEA4DC1314F71B99B940DE760F749">
    <w:name w:val="F40AEA4DC1314F71B99B940DE760F749"/>
    <w:rsid w:val="00D973FA"/>
    <w:pPr>
      <w:spacing w:after="160" w:line="259" w:lineRule="auto"/>
    </w:pPr>
  </w:style>
  <w:style w:type="paragraph" w:customStyle="1" w:styleId="16F408EB14C84FDCA0960968B4D4D5CA">
    <w:name w:val="16F408EB14C84FDCA0960968B4D4D5CA"/>
    <w:rsid w:val="00D973FA"/>
    <w:pPr>
      <w:spacing w:after="160" w:line="259" w:lineRule="auto"/>
    </w:pPr>
  </w:style>
  <w:style w:type="paragraph" w:customStyle="1" w:styleId="2782379789E6492B99879596B4902FDE">
    <w:name w:val="2782379789E6492B99879596B4902FDE"/>
    <w:rsid w:val="00D973FA"/>
    <w:pPr>
      <w:spacing w:after="160" w:line="259" w:lineRule="auto"/>
    </w:pPr>
  </w:style>
  <w:style w:type="paragraph" w:customStyle="1" w:styleId="1E8E5C6D29FB461084224704AE03F0D5">
    <w:name w:val="1E8E5C6D29FB461084224704AE03F0D5"/>
    <w:rsid w:val="00D973FA"/>
    <w:pPr>
      <w:spacing w:after="160" w:line="259" w:lineRule="auto"/>
    </w:pPr>
  </w:style>
  <w:style w:type="paragraph" w:customStyle="1" w:styleId="5F121407C6EA4F2E98D5D414B05499BC">
    <w:name w:val="5F121407C6EA4F2E98D5D414B05499BC"/>
    <w:rsid w:val="00CE2109"/>
    <w:pPr>
      <w:spacing w:after="160" w:line="278" w:lineRule="auto"/>
    </w:pPr>
    <w:rPr>
      <w:kern w:val="2"/>
      <w:sz w:val="24"/>
      <w:szCs w:val="24"/>
      <w:lang w:val="en-IN" w:eastAsia="en-IN"/>
      <w14:ligatures w14:val="standardContextual"/>
    </w:rPr>
  </w:style>
  <w:style w:type="paragraph" w:customStyle="1" w:styleId="4F7E6FED05E5461FAC813D25D1F87E52">
    <w:name w:val="4F7E6FED05E5461FAC813D25D1F87E52"/>
    <w:rsid w:val="00CE2109"/>
    <w:pPr>
      <w:spacing w:after="160" w:line="278" w:lineRule="auto"/>
    </w:pPr>
    <w:rPr>
      <w:kern w:val="2"/>
      <w:sz w:val="24"/>
      <w:szCs w:val="24"/>
      <w:lang w:val="en-IN" w:eastAsia="en-IN"/>
      <w14:ligatures w14:val="standardContextual"/>
    </w:rPr>
  </w:style>
  <w:style w:type="paragraph" w:customStyle="1" w:styleId="DF8E6CCFDA6B4DE48B2287BD73C52DCC">
    <w:name w:val="DF8E6CCFDA6B4DE48B2287BD73C52DCC"/>
    <w:rsid w:val="00CE2109"/>
    <w:pPr>
      <w:spacing w:after="160" w:line="278" w:lineRule="auto"/>
    </w:pPr>
    <w:rPr>
      <w:kern w:val="2"/>
      <w:sz w:val="24"/>
      <w:szCs w:val="24"/>
      <w:lang w:val="en-IN" w:eastAsia="en-IN"/>
      <w14:ligatures w14:val="standardContextual"/>
    </w:rPr>
  </w:style>
  <w:style w:type="paragraph" w:customStyle="1" w:styleId="EB1C9C41F9B846A489E497F70C9DF1D0">
    <w:name w:val="EB1C9C41F9B846A489E497F70C9DF1D0"/>
    <w:rsid w:val="00CE2109"/>
    <w:pPr>
      <w:spacing w:after="160" w:line="278" w:lineRule="auto"/>
    </w:pPr>
    <w:rPr>
      <w:kern w:val="2"/>
      <w:sz w:val="24"/>
      <w:szCs w:val="24"/>
      <w:lang w:val="en-IN" w:eastAsia="en-IN"/>
      <w14:ligatures w14:val="standardContextual"/>
    </w:rPr>
  </w:style>
  <w:style w:type="paragraph" w:customStyle="1" w:styleId="E1B44E55F01A4B15B27ED470595C1AE9">
    <w:name w:val="E1B44E55F01A4B15B27ED470595C1AE9"/>
    <w:rsid w:val="00CE2109"/>
    <w:pPr>
      <w:spacing w:after="160" w:line="278" w:lineRule="auto"/>
    </w:pPr>
    <w:rPr>
      <w:kern w:val="2"/>
      <w:sz w:val="24"/>
      <w:szCs w:val="24"/>
      <w:lang w:val="en-IN" w:eastAsia="en-IN"/>
      <w14:ligatures w14:val="standardContextual"/>
    </w:rPr>
  </w:style>
  <w:style w:type="paragraph" w:customStyle="1" w:styleId="70DE47BBE7774AAF9518055251E83D4D">
    <w:name w:val="70DE47BBE7774AAF9518055251E83D4D"/>
    <w:rsid w:val="00CE2109"/>
    <w:pPr>
      <w:spacing w:after="160" w:line="278" w:lineRule="auto"/>
    </w:pPr>
    <w:rPr>
      <w:kern w:val="2"/>
      <w:sz w:val="24"/>
      <w:szCs w:val="24"/>
      <w:lang w:val="en-IN" w:eastAsia="en-IN"/>
      <w14:ligatures w14:val="standardContextual"/>
    </w:rPr>
  </w:style>
  <w:style w:type="paragraph" w:customStyle="1" w:styleId="F1338837402B47EF8B68772FD5FBA19B">
    <w:name w:val="F1338837402B47EF8B68772FD5FBA19B"/>
    <w:rsid w:val="00CE2109"/>
    <w:pPr>
      <w:spacing w:after="160" w:line="278" w:lineRule="auto"/>
    </w:pPr>
    <w:rPr>
      <w:kern w:val="2"/>
      <w:sz w:val="24"/>
      <w:szCs w:val="24"/>
      <w:lang w:val="en-IN" w:eastAsia="en-IN"/>
      <w14:ligatures w14:val="standardContextual"/>
    </w:rPr>
  </w:style>
  <w:style w:type="paragraph" w:customStyle="1" w:styleId="ECAB54CF47DE4F1ABC528E6CBF1CC8EF">
    <w:name w:val="ECAB54CF47DE4F1ABC528E6CBF1CC8EF"/>
    <w:rsid w:val="00CE2109"/>
    <w:pPr>
      <w:spacing w:after="160" w:line="278" w:lineRule="auto"/>
    </w:pPr>
    <w:rPr>
      <w:kern w:val="2"/>
      <w:sz w:val="24"/>
      <w:szCs w:val="24"/>
      <w:lang w:val="en-IN" w:eastAsia="en-IN"/>
      <w14:ligatures w14:val="standardContextual"/>
    </w:rPr>
  </w:style>
  <w:style w:type="paragraph" w:customStyle="1" w:styleId="7A5CB5C5E39145559C51C84199E74B02">
    <w:name w:val="7A5CB5C5E39145559C51C84199E74B02"/>
    <w:rsid w:val="00CE2109"/>
    <w:pPr>
      <w:spacing w:after="160" w:line="278" w:lineRule="auto"/>
    </w:pPr>
    <w:rPr>
      <w:kern w:val="2"/>
      <w:sz w:val="24"/>
      <w:szCs w:val="24"/>
      <w:lang w:val="en-IN" w:eastAsia="en-IN"/>
      <w14:ligatures w14:val="standardContextual"/>
    </w:rPr>
  </w:style>
  <w:style w:type="paragraph" w:customStyle="1" w:styleId="8D661A6E6EA4480CB56D1D6AE4197E67">
    <w:name w:val="8D661A6E6EA4480CB56D1D6AE4197E67"/>
    <w:pPr>
      <w:spacing w:after="160" w:line="278" w:lineRule="auto"/>
    </w:pPr>
    <w:rPr>
      <w:kern w:val="2"/>
      <w:sz w:val="24"/>
      <w:szCs w:val="24"/>
      <w:lang w:val="en-IN" w:eastAsia="en-IN"/>
      <w14:ligatures w14:val="standardContextual"/>
    </w:rPr>
  </w:style>
  <w:style w:type="paragraph" w:customStyle="1" w:styleId="1C363F278AFA4602A01965BD9486933D">
    <w:name w:val="1C363F278AFA4602A01965BD9486933D"/>
    <w:pPr>
      <w:spacing w:after="160" w:line="278" w:lineRule="auto"/>
    </w:pPr>
    <w:rPr>
      <w:kern w:val="2"/>
      <w:sz w:val="24"/>
      <w:szCs w:val="24"/>
      <w:lang w:val="en-IN" w:eastAsia="en-IN"/>
      <w14:ligatures w14:val="standardContextual"/>
    </w:rPr>
  </w:style>
  <w:style w:type="paragraph" w:customStyle="1" w:styleId="72621D6094994FD689D51E59A69D3DC6">
    <w:name w:val="72621D6094994FD689D51E59A69D3DC6"/>
    <w:pPr>
      <w:spacing w:after="160" w:line="278" w:lineRule="auto"/>
    </w:pPr>
    <w:rPr>
      <w:kern w:val="2"/>
      <w:sz w:val="24"/>
      <w:szCs w:val="24"/>
      <w:lang w:val="en-IN" w:eastAsia="en-IN"/>
      <w14:ligatures w14:val="standardContextual"/>
    </w:rPr>
  </w:style>
  <w:style w:type="paragraph" w:customStyle="1" w:styleId="5EED56F31F6B4EC8801DEA04C4B3A6BD">
    <w:name w:val="5EED56F31F6B4EC8801DEA04C4B3A6BD"/>
    <w:pPr>
      <w:spacing w:after="160" w:line="278" w:lineRule="auto"/>
    </w:pPr>
    <w:rPr>
      <w:kern w:val="2"/>
      <w:sz w:val="24"/>
      <w:szCs w:val="24"/>
      <w:lang w:val="en-IN" w:eastAsia="en-IN"/>
      <w14:ligatures w14:val="standardContextual"/>
    </w:rPr>
  </w:style>
  <w:style w:type="paragraph" w:customStyle="1" w:styleId="5ABFC1847E6E4FD989B8865A9B59E8A8">
    <w:name w:val="5ABFC1847E6E4FD989B8865A9B59E8A8"/>
    <w:pPr>
      <w:spacing w:after="160" w:line="278" w:lineRule="auto"/>
    </w:pPr>
    <w:rPr>
      <w:kern w:val="2"/>
      <w:sz w:val="24"/>
      <w:szCs w:val="24"/>
      <w:lang w:val="en-IN" w:eastAsia="en-IN"/>
      <w14:ligatures w14:val="standardContextual"/>
    </w:rPr>
  </w:style>
  <w:style w:type="paragraph" w:customStyle="1" w:styleId="639127F0682D4A7DBE60719E8419BA99">
    <w:name w:val="639127F0682D4A7DBE60719E8419BA99"/>
    <w:pPr>
      <w:spacing w:after="160" w:line="278" w:lineRule="auto"/>
    </w:pPr>
    <w:rPr>
      <w:kern w:val="2"/>
      <w:sz w:val="24"/>
      <w:szCs w:val="24"/>
      <w:lang w:val="en-IN" w:eastAsia="en-IN"/>
      <w14:ligatures w14:val="standardContextual"/>
    </w:rPr>
  </w:style>
  <w:style w:type="paragraph" w:customStyle="1" w:styleId="5E677A133CBC47DEBB7A61BE03590BAE">
    <w:name w:val="5E677A133CBC47DEBB7A61BE03590BAE"/>
    <w:pPr>
      <w:spacing w:after="160" w:line="278" w:lineRule="auto"/>
    </w:pPr>
    <w:rPr>
      <w:kern w:val="2"/>
      <w:sz w:val="24"/>
      <w:szCs w:val="24"/>
      <w:lang w:val="en-IN" w:eastAsia="en-IN"/>
      <w14:ligatures w14:val="standardContextual"/>
    </w:rPr>
  </w:style>
  <w:style w:type="paragraph" w:customStyle="1" w:styleId="C71CB72CDF424918879F88E837B821F5">
    <w:name w:val="C71CB72CDF424918879F88E837B821F5"/>
    <w:pPr>
      <w:spacing w:after="160" w:line="278" w:lineRule="auto"/>
    </w:pPr>
    <w:rPr>
      <w:kern w:val="2"/>
      <w:sz w:val="24"/>
      <w:szCs w:val="24"/>
      <w:lang w:val="en-IN" w:eastAsia="en-IN"/>
      <w14:ligatures w14:val="standardContextual"/>
    </w:rPr>
  </w:style>
  <w:style w:type="paragraph" w:customStyle="1" w:styleId="3BEE35D248144DA1B868995380182466">
    <w:name w:val="3BEE35D248144DA1B868995380182466"/>
    <w:pPr>
      <w:spacing w:after="160" w:line="278" w:lineRule="auto"/>
    </w:pPr>
    <w:rPr>
      <w:kern w:val="2"/>
      <w:sz w:val="24"/>
      <w:szCs w:val="24"/>
      <w:lang w:val="en-IN" w:eastAsia="en-IN"/>
      <w14:ligatures w14:val="standardContextual"/>
    </w:rPr>
  </w:style>
  <w:style w:type="paragraph" w:customStyle="1" w:styleId="8D265CD2C49A4D99A9D3010892A4F289">
    <w:name w:val="8D265CD2C49A4D99A9D3010892A4F289"/>
    <w:pPr>
      <w:spacing w:after="160" w:line="278" w:lineRule="auto"/>
    </w:pPr>
    <w:rPr>
      <w:kern w:val="2"/>
      <w:sz w:val="24"/>
      <w:szCs w:val="24"/>
      <w:lang w:val="en-IN" w:eastAsia="en-IN"/>
      <w14:ligatures w14:val="standardContextual"/>
    </w:rPr>
  </w:style>
  <w:style w:type="paragraph" w:customStyle="1" w:styleId="FF859DF8F67649269A8FF92BF7FFC99B">
    <w:name w:val="FF859DF8F67649269A8FF92BF7FFC99B"/>
    <w:pPr>
      <w:spacing w:after="160" w:line="278" w:lineRule="auto"/>
    </w:pPr>
    <w:rPr>
      <w:kern w:val="2"/>
      <w:sz w:val="24"/>
      <w:szCs w:val="24"/>
      <w:lang w:val="en-IN" w:eastAsia="en-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HG Template 16x9">
  <a:themeElements>
    <a:clrScheme name="LHG">
      <a:dk1>
        <a:srgbClr val="000000"/>
      </a:dk1>
      <a:lt1>
        <a:srgbClr val="FFFFFF"/>
      </a:lt1>
      <a:dk2>
        <a:srgbClr val="05164D"/>
      </a:dk2>
      <a:lt2>
        <a:srgbClr val="E6E6E6"/>
      </a:lt2>
      <a:accent1>
        <a:srgbClr val="999999"/>
      </a:accent1>
      <a:accent2>
        <a:srgbClr val="CCCCCC"/>
      </a:accent2>
      <a:accent3>
        <a:srgbClr val="666666"/>
      </a:accent3>
      <a:accent4>
        <a:srgbClr val="787878"/>
      </a:accent4>
      <a:accent5>
        <a:srgbClr val="FFAD00"/>
      </a:accent5>
      <a:accent6>
        <a:srgbClr val="05164D"/>
      </a:accent6>
      <a:hlink>
        <a:srgbClr val="666666"/>
      </a:hlink>
      <a:folHlink>
        <a:srgbClr val="CCCCCC"/>
      </a:folHlink>
    </a:clrScheme>
    <a:fontScheme name="Lufthansa Office">
      <a:majorFont>
        <a:latin typeface="Lufthansa Office Head"/>
        <a:ea typeface=""/>
        <a:cs typeface=""/>
      </a:majorFont>
      <a:minorFont>
        <a:latin typeface="Lufthansa Office Tex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9525">
          <a:solidFill>
            <a:schemeClr val="accent1"/>
          </a:solidFill>
        </a:ln>
      </a:spPr>
      <a:bodyPr rot="0" spcFirstLastPara="0" vert="horz" wrap="square" lIns="72000" tIns="36000" rIns="72000" bIns="36000" numCol="1" spcCol="0" rtlCol="0" fromWordArt="0" anchor="t" anchorCtr="0" forceAA="0" compatLnSpc="1">
        <a:prstTxWarp prst="textNoShape">
          <a:avLst/>
        </a:prstTxWarp>
        <a:noAutofit/>
      </a:bodyPr>
      <a:lstStyle>
        <a:defPPr marL="171450" indent="-171450" algn="l">
          <a:spcBef>
            <a:spcPts val="600"/>
          </a:spcBef>
          <a:buSzPct val="90000"/>
          <a:buFont typeface="Wingdings" panose="05000000000000000000" pitchFamily="2" charset="2"/>
          <a:buChar char="§"/>
          <a:defRPr sz="1200"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spAutoFit/>
      </a:bodyPr>
      <a:lstStyle>
        <a:defPPr marL="171450" indent="-171450">
          <a:spcBef>
            <a:spcPts val="600"/>
          </a:spcBef>
          <a:buSzPct val="90000"/>
          <a:buFont typeface="Wingdings" panose="05000000000000000000" pitchFamily="2" charset="2"/>
          <a:buChar char="§"/>
          <a:defRPr sz="1200" dirty="0" smtClean="0"/>
        </a:defPPr>
      </a:lstStyle>
    </a:txDef>
  </a:objectDefaults>
  <a:extraClrSchemeLst/>
  <a:custClrLst>
    <a:custClr name="Austrian Red">
      <a:srgbClr val="D81E05"/>
    </a:custClr>
    <a:custClr name="Austrian Gray">
      <a:srgbClr val="333333"/>
    </a:custClr>
    <a:custClr name="Lufthansa Blue">
      <a:srgbClr val="05164D"/>
    </a:custClr>
    <a:custClr name="Lufthansa Yellow">
      <a:srgbClr val="FFAD00"/>
    </a:custClr>
    <a:custClr name="Swiss Red">
      <a:srgbClr val="CC0000"/>
    </a:custClr>
    <a:custClr name="Swiss Warm Gray 2 (60%)">
      <a:srgbClr val="EBE8DF"/>
    </a:custClr>
    <a:custClr name="brussels airlines Red">
      <a:srgbClr val="E33417"/>
    </a:custClr>
    <a:custClr name="brussels airlines Blue">
      <a:srgbClr val="002C69"/>
    </a:custClr>
    <a:custClr name="Eurowings Dark Burgundy">
      <a:srgbClr val="871C54"/>
    </a:custClr>
    <a:custClr name="Eurowings Light Sky Blue">
      <a:srgbClr val="6BCCE0"/>
    </a:custClr>
    <a:custClr name="Eurowings Gray">
      <a:srgbClr val="BDBABA"/>
    </a:custClr>
    <a:custClr name="IATA Economy Class Green">
      <a:srgbClr val="408236"/>
    </a:custClr>
    <a:custClr name="IATA Business Class Blue">
      <a:srgbClr val="264F87"/>
    </a:custClr>
  </a:custClrLst>
  <a:extLst>
    <a:ext uri="{05A4C25C-085E-4340-85A3-A5531E510DB2}">
      <thm15:themeFamily xmlns:thm15="http://schemas.microsoft.com/office/thememl/2012/main" name="LHG_Master_DE_v3.1" id="{4E7697EA-8955-C741-B183-1EB0BBDE6167}" vid="{9291EDFA-0CB5-F041-A839-EE321A85170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564167b-0ad4-4759-85b4-5f4cda0a7909" xsi:nil="true"/>
    <lcf76f155ced4ddcb4097134ff3c332f xmlns="228cadb6-9eb1-49b1-9711-70597e30890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595E8D7BD39945B9373578958F3836" ma:contentTypeVersion="10" ma:contentTypeDescription="Create a new document." ma:contentTypeScope="" ma:versionID="a406f8e084d9b21a5afc778f22903dbf">
  <xsd:schema xmlns:xsd="http://www.w3.org/2001/XMLSchema" xmlns:xs="http://www.w3.org/2001/XMLSchema" xmlns:p="http://schemas.microsoft.com/office/2006/metadata/properties" xmlns:ns2="228cadb6-9eb1-49b1-9711-70597e30890b" xmlns:ns3="3564167b-0ad4-4759-85b4-5f4cda0a7909" targetNamespace="http://schemas.microsoft.com/office/2006/metadata/properties" ma:root="true" ma:fieldsID="597c46055db3d3eefe93edc81557c63e" ns2:_="" ns3:_="">
    <xsd:import namespace="228cadb6-9eb1-49b1-9711-70597e30890b"/>
    <xsd:import namespace="3564167b-0ad4-4759-85b4-5f4cda0a790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8cadb6-9eb1-49b1-9711-70597e308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2715f63-63d5-4241-9ac6-6337b509393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64167b-0ad4-4759-85b4-5f4cda0a790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fafc6aa-c5e2-4036-ad2e-01ac4f574d18}" ma:internalName="TaxCatchAll" ma:showField="CatchAllData" ma:web="3564167b-0ad4-4759-85b4-5f4cda0a790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68FD42-FE5C-4970-8110-3F767FBAA317}">
  <ds:schemaRefs>
    <ds:schemaRef ds:uri="http://schemas.openxmlformats.org/officeDocument/2006/bibliography"/>
  </ds:schemaRefs>
</ds:datastoreItem>
</file>

<file path=customXml/itemProps2.xml><?xml version="1.0" encoding="utf-8"?>
<ds:datastoreItem xmlns:ds="http://schemas.openxmlformats.org/officeDocument/2006/customXml" ds:itemID="{CD59D495-C8E5-42B3-A288-1878A39468BE}">
  <ds:schemaRefs>
    <ds:schemaRef ds:uri="http://schemas.microsoft.com/sharepoint/v3/contenttype/forms"/>
  </ds:schemaRefs>
</ds:datastoreItem>
</file>

<file path=customXml/itemProps3.xml><?xml version="1.0" encoding="utf-8"?>
<ds:datastoreItem xmlns:ds="http://schemas.openxmlformats.org/officeDocument/2006/customXml" ds:itemID="{E729D7B3-31BB-4ECF-9A52-E99600C59ADA}">
  <ds:schemaRefs>
    <ds:schemaRef ds:uri="http://schemas.microsoft.com/office/2006/metadata/properties"/>
    <ds:schemaRef ds:uri="http://schemas.microsoft.com/office/infopath/2007/PartnerControls"/>
    <ds:schemaRef ds:uri="3564167b-0ad4-4759-85b4-5f4cda0a7909"/>
    <ds:schemaRef ds:uri="228cadb6-9eb1-49b1-9711-70597e30890b"/>
  </ds:schemaRefs>
</ds:datastoreItem>
</file>

<file path=customXml/itemProps4.xml><?xml version="1.0" encoding="utf-8"?>
<ds:datastoreItem xmlns:ds="http://schemas.openxmlformats.org/officeDocument/2006/customXml" ds:itemID="{5AFDE8E9-F3C4-4598-BC1E-093775842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8cadb6-9eb1-49b1-9711-70597e30890b"/>
    <ds:schemaRef ds:uri="3564167b-0ad4-4759-85b4-5f4cda0a79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2d1c7476-f302-47ca-97a0-972f32671471}" enabled="1" method="Standard" siteId="{72e15514-5be9-46a8-8b0b-af9b1b77b3b8}" contentBits="0" removed="0"/>
</clbl:labelList>
</file>

<file path=docProps/app.xml><?xml version="1.0" encoding="utf-8"?>
<Properties xmlns="http://schemas.openxmlformats.org/officeDocument/2006/extended-properties" xmlns:vt="http://schemas.openxmlformats.org/officeDocument/2006/docPropsVTypes">
  <Template>C:\Users\U557442\AppData\Local\Microsoft\Windows\Temporary Internet Files\Content.Outlook\DS9G5MKY\180719_LHG_Vorstandsvorlage_EN_v6-rs.dotx</Template>
  <TotalTime>1</TotalTime>
  <Pages>7</Pages>
  <Words>1347</Words>
  <Characters>7678</Characters>
  <Application>Microsoft Office Word</Application>
  <DocSecurity>0</DocSecurity>
  <Lines>63</Lines>
  <Paragraphs>18</Paragraphs>
  <ScaleCrop>false</ScaleCrop>
  <Company>Lufthansa Systems AG</Company>
  <LinksUpToDate>false</LinksUpToDate>
  <CharactersWithSpaces>9007</CharactersWithSpaces>
  <SharedDoc>false</SharedDoc>
  <HLinks>
    <vt:vector size="24" baseType="variant">
      <vt:variant>
        <vt:i4>6160430</vt:i4>
      </vt:variant>
      <vt:variant>
        <vt:i4>9</vt:i4>
      </vt:variant>
      <vt:variant>
        <vt:i4>0</vt:i4>
      </vt:variant>
      <vt:variant>
        <vt:i4>5</vt:i4>
      </vt:variant>
      <vt:variant>
        <vt:lpwstr>mailto:vikash.saini@nagarro.com</vt:lpwstr>
      </vt:variant>
      <vt:variant>
        <vt:lpwstr/>
      </vt:variant>
      <vt:variant>
        <vt:i4>4915234</vt:i4>
      </vt:variant>
      <vt:variant>
        <vt:i4>6</vt:i4>
      </vt:variant>
      <vt:variant>
        <vt:i4>0</vt:i4>
      </vt:variant>
      <vt:variant>
        <vt:i4>5</vt:i4>
      </vt:variant>
      <vt:variant>
        <vt:lpwstr>mailto:lucian.suhov@nagarro.com</vt:lpwstr>
      </vt:variant>
      <vt:variant>
        <vt:lpwstr/>
      </vt:variant>
      <vt:variant>
        <vt:i4>5439522</vt:i4>
      </vt:variant>
      <vt:variant>
        <vt:i4>3</vt:i4>
      </vt:variant>
      <vt:variant>
        <vt:i4>0</vt:i4>
      </vt:variant>
      <vt:variant>
        <vt:i4>5</vt:i4>
      </vt:variant>
      <vt:variant>
        <vt:lpwstr>mailto:sahil.sethi02@nagarro.com</vt:lpwstr>
      </vt:variant>
      <vt:variant>
        <vt:lpwstr/>
      </vt:variant>
      <vt:variant>
        <vt:i4>2687060</vt:i4>
      </vt:variant>
      <vt:variant>
        <vt:i4>0</vt:i4>
      </vt:variant>
      <vt:variant>
        <vt:i4>0</vt:i4>
      </vt:variant>
      <vt:variant>
        <vt:i4>5</vt:i4>
      </vt:variant>
      <vt:variant>
        <vt:lpwstr>mailto:kapil.sharma04@nagarro.com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Bartz, Jenny</dc:creator>
  <cp:keywords/>
  <cp:lastModifiedBy>Vikash Saini</cp:lastModifiedBy>
  <cp:revision>2</cp:revision>
  <cp:lastPrinted>2018-07-26T21:12:00Z</cp:lastPrinted>
  <dcterms:created xsi:type="dcterms:W3CDTF">2025-04-09T14:31:00Z</dcterms:created>
  <dcterms:modified xsi:type="dcterms:W3CDTF">2025-04-09T14:31:00Z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0x01010072595E8D7BD39945B9373578958F3836</vt:lpwstr>
  </property>
  <property fmtid="{D5CDD505-2E9C-101B-9397-08002B2CF9AE}" pid="3" name="MSIP_Label_2d1c7476-f302-47ca-97a0-972f32671471_Enabled">
    <vt:lpwstr>true</vt:lpwstr>
  </property>
  <property fmtid="{D5CDD505-2E9C-101B-9397-08002B2CF9AE}" pid="4" name="MSIP_Label_2d1c7476-f302-47ca-97a0-972f32671471_SetDate">
    <vt:lpwstr>2023-01-11T08:15:07Z</vt:lpwstr>
  </property>
  <property fmtid="{D5CDD505-2E9C-101B-9397-08002B2CF9AE}" pid="5" name="MSIP_Label_2d1c7476-f302-47ca-97a0-972f32671471_Method">
    <vt:lpwstr>Standard</vt:lpwstr>
  </property>
  <property fmtid="{D5CDD505-2E9C-101B-9397-08002B2CF9AE}" pid="6" name="MSIP_Label_2d1c7476-f302-47ca-97a0-972f32671471_Name">
    <vt:lpwstr>Internal</vt:lpwstr>
  </property>
  <property fmtid="{D5CDD505-2E9C-101B-9397-08002B2CF9AE}" pid="7" name="MSIP_Label_2d1c7476-f302-47ca-97a0-972f32671471_SiteId">
    <vt:lpwstr>72e15514-5be9-46a8-8b0b-af9b1b77b3b8</vt:lpwstr>
  </property>
  <property fmtid="{D5CDD505-2E9C-101B-9397-08002B2CF9AE}" pid="8" name="MSIP_Label_2d1c7476-f302-47ca-97a0-972f32671471_ActionId">
    <vt:lpwstr>8719301a-214a-468a-a555-1f69e011dabc</vt:lpwstr>
  </property>
  <property fmtid="{D5CDD505-2E9C-101B-9397-08002B2CF9AE}" pid="9" name="MSIP_Label_2d1c7476-f302-47ca-97a0-972f32671471_ContentBits">
    <vt:lpwstr>0</vt:lpwstr>
  </property>
  <property fmtid="{D5CDD505-2E9C-101B-9397-08002B2CF9AE}" pid="10" name="MediaServiceImageTags">
    <vt:lpwstr/>
  </property>
</Properties>
</file>